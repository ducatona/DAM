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1BAB2" w14:textId="77777777" w:rsidR="002F5C04" w:rsidRDefault="002F5C0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4"/>
        <w:gridCol w:w="538"/>
        <w:gridCol w:w="1232"/>
        <w:gridCol w:w="3493"/>
        <w:gridCol w:w="1487"/>
        <w:gridCol w:w="450"/>
      </w:tblGrid>
      <w:tr w:rsidR="002F5C04" w14:paraId="2D6CC87C" w14:textId="77777777" w:rsidTr="000956EC">
        <w:tc>
          <w:tcPr>
            <w:tcW w:w="1294" w:type="dxa"/>
          </w:tcPr>
          <w:p w14:paraId="10C3FF1B" w14:textId="77777777" w:rsidR="002F5C04" w:rsidRPr="00130A30" w:rsidRDefault="002F5C04" w:rsidP="002F5C04">
            <w:pPr>
              <w:rPr>
                <w:b/>
              </w:rPr>
            </w:pPr>
            <w:r w:rsidRPr="00130A30">
              <w:rPr>
                <w:b/>
              </w:rPr>
              <w:t>CURSO:</w:t>
            </w:r>
          </w:p>
        </w:tc>
        <w:tc>
          <w:tcPr>
            <w:tcW w:w="550" w:type="dxa"/>
          </w:tcPr>
          <w:p w14:paraId="4A1E6A60" w14:textId="77777777" w:rsidR="002F5C04" w:rsidRPr="000956EC" w:rsidRDefault="00962E48" w:rsidP="00871B3D">
            <w:pPr>
              <w:rPr>
                <w:b/>
              </w:rPr>
            </w:pPr>
            <w:r>
              <w:rPr>
                <w:b/>
              </w:rPr>
              <w:t>1</w:t>
            </w:r>
            <w:r w:rsidR="002F5C04" w:rsidRPr="000956EC">
              <w:rPr>
                <w:b/>
              </w:rPr>
              <w:t>º</w:t>
            </w:r>
          </w:p>
        </w:tc>
        <w:tc>
          <w:tcPr>
            <w:tcW w:w="1241" w:type="dxa"/>
          </w:tcPr>
          <w:p w14:paraId="0BE3CE3A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MÓDULO:</w:t>
            </w:r>
          </w:p>
        </w:tc>
        <w:tc>
          <w:tcPr>
            <w:tcW w:w="3686" w:type="dxa"/>
          </w:tcPr>
          <w:p w14:paraId="3D6B4962" w14:textId="77777777" w:rsidR="00962E48" w:rsidRDefault="00962E48" w:rsidP="00871B3D">
            <w:r>
              <w:t>SISTEMAS INFORMÁTICOS</w:t>
            </w:r>
          </w:p>
        </w:tc>
        <w:tc>
          <w:tcPr>
            <w:tcW w:w="1487" w:type="dxa"/>
          </w:tcPr>
          <w:p w14:paraId="57EB04EC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EVALUACIÓN:</w:t>
            </w:r>
          </w:p>
        </w:tc>
        <w:tc>
          <w:tcPr>
            <w:tcW w:w="462" w:type="dxa"/>
          </w:tcPr>
          <w:p w14:paraId="6E28C725" w14:textId="4DB8BA1E" w:rsidR="002F5C04" w:rsidRDefault="00AE488F" w:rsidP="00871B3D">
            <w:r>
              <w:t>2</w:t>
            </w:r>
          </w:p>
        </w:tc>
      </w:tr>
      <w:tr w:rsidR="002F5C04" w14:paraId="41858E12" w14:textId="77777777" w:rsidTr="000956EC">
        <w:tc>
          <w:tcPr>
            <w:tcW w:w="1294" w:type="dxa"/>
          </w:tcPr>
          <w:p w14:paraId="41540235" w14:textId="77777777" w:rsidR="002F5C04" w:rsidRPr="00130A30" w:rsidRDefault="002F5C04" w:rsidP="002F5C04">
            <w:pPr>
              <w:rPr>
                <w:b/>
              </w:rPr>
            </w:pPr>
            <w:r w:rsidRPr="00130A30">
              <w:rPr>
                <w:b/>
              </w:rPr>
              <w:t>UNIDAD:</w:t>
            </w:r>
          </w:p>
        </w:tc>
        <w:tc>
          <w:tcPr>
            <w:tcW w:w="550" w:type="dxa"/>
          </w:tcPr>
          <w:p w14:paraId="4EE577D4" w14:textId="42C8F72D" w:rsidR="002F5C04" w:rsidRPr="000956EC" w:rsidRDefault="00AE488F" w:rsidP="00871B3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876" w:type="dxa"/>
            <w:gridSpan w:val="4"/>
          </w:tcPr>
          <w:p w14:paraId="5432F248" w14:textId="5D72769F" w:rsidR="002F5C04" w:rsidRDefault="00AE488F" w:rsidP="00871B3D">
            <w:r w:rsidRPr="00AE488F">
              <w:t>Gestión de la información</w:t>
            </w:r>
          </w:p>
        </w:tc>
      </w:tr>
      <w:tr w:rsidR="002F5C04" w14:paraId="087FAC41" w14:textId="77777777" w:rsidTr="000956EC">
        <w:tc>
          <w:tcPr>
            <w:tcW w:w="1294" w:type="dxa"/>
          </w:tcPr>
          <w:p w14:paraId="3BA8212E" w14:textId="77777777" w:rsidR="002F5C04" w:rsidRPr="00130A30" w:rsidRDefault="002F5C04" w:rsidP="002F5C04">
            <w:pPr>
              <w:rPr>
                <w:b/>
              </w:rPr>
            </w:pPr>
            <w:r>
              <w:rPr>
                <w:b/>
              </w:rPr>
              <w:t>ACTIVIDAD:</w:t>
            </w:r>
          </w:p>
        </w:tc>
        <w:tc>
          <w:tcPr>
            <w:tcW w:w="550" w:type="dxa"/>
          </w:tcPr>
          <w:p w14:paraId="3C0DB6FB" w14:textId="0B3D87DC" w:rsidR="002F5C04" w:rsidRPr="000956EC" w:rsidRDefault="00AE488F" w:rsidP="00871B3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876" w:type="dxa"/>
            <w:gridSpan w:val="4"/>
          </w:tcPr>
          <w:p w14:paraId="753189C8" w14:textId="2A539D5C" w:rsidR="002F5C04" w:rsidRDefault="00B91EE5" w:rsidP="00871B3D">
            <w:r>
              <w:t xml:space="preserve">Sistemas de almacenamiento y </w:t>
            </w:r>
            <w:r w:rsidR="008A5696">
              <w:t>sistemas de archivos</w:t>
            </w:r>
            <w:r>
              <w:t>.</w:t>
            </w:r>
            <w:r w:rsidR="008A5696">
              <w:t xml:space="preserve"> </w:t>
            </w:r>
            <w:r w:rsidR="000572A7">
              <w:t>R</w:t>
            </w:r>
            <w:r w:rsidR="00CA6DD7">
              <w:t>A3 – a) b)</w:t>
            </w:r>
          </w:p>
        </w:tc>
      </w:tr>
      <w:tr w:rsidR="000956EC" w14:paraId="12463140" w14:textId="77777777" w:rsidTr="0032457D">
        <w:tc>
          <w:tcPr>
            <w:tcW w:w="1294" w:type="dxa"/>
          </w:tcPr>
          <w:p w14:paraId="24FFF0FD" w14:textId="77777777" w:rsidR="000956EC" w:rsidRPr="00130A30" w:rsidRDefault="000956EC" w:rsidP="002F5C04">
            <w:pPr>
              <w:rPr>
                <w:b/>
              </w:rPr>
            </w:pPr>
            <w:r>
              <w:rPr>
                <w:b/>
              </w:rPr>
              <w:t>ALUMNO</w:t>
            </w:r>
            <w:r w:rsidRPr="00130A30">
              <w:rPr>
                <w:b/>
              </w:rPr>
              <w:t>:</w:t>
            </w:r>
          </w:p>
        </w:tc>
        <w:tc>
          <w:tcPr>
            <w:tcW w:w="7426" w:type="dxa"/>
            <w:gridSpan w:val="5"/>
          </w:tcPr>
          <w:p w14:paraId="09CCD64E" w14:textId="3490C0FD" w:rsidR="000956EC" w:rsidRDefault="00FE0117" w:rsidP="00871B3D">
            <w:r>
              <w:t>Albano Díez de Paulino</w:t>
            </w:r>
          </w:p>
        </w:tc>
      </w:tr>
    </w:tbl>
    <w:p w14:paraId="00A09432" w14:textId="77777777" w:rsidR="00A22548" w:rsidRDefault="00A22548" w:rsidP="002F5C04">
      <w:pPr>
        <w:tabs>
          <w:tab w:val="left" w:pos="1811"/>
        </w:tabs>
      </w:pPr>
    </w:p>
    <w:p w14:paraId="01CBF747" w14:textId="0B691107" w:rsidR="00115138" w:rsidRDefault="00115138" w:rsidP="007503B9">
      <w:pPr>
        <w:tabs>
          <w:tab w:val="left" w:pos="1811"/>
        </w:tabs>
        <w:jc w:val="both"/>
      </w:pPr>
      <w:r>
        <w:t>Ejercicio 1:</w:t>
      </w:r>
    </w:p>
    <w:p w14:paraId="44E31EF4" w14:textId="211619DE" w:rsidR="005D26DB" w:rsidRDefault="001764EE" w:rsidP="007503B9">
      <w:pPr>
        <w:tabs>
          <w:tab w:val="left" w:pos="1811"/>
        </w:tabs>
        <w:jc w:val="both"/>
      </w:pPr>
      <w:r>
        <w:t xml:space="preserve">En una </w:t>
      </w:r>
      <w:r w:rsidR="00D102C5">
        <w:t>pequeña empresa, neces</w:t>
      </w:r>
      <w:r w:rsidR="00AC79B9">
        <w:t xml:space="preserve">itan montar un servidor seguro para el almacenamiento de </w:t>
      </w:r>
      <w:r w:rsidR="00062636">
        <w:t>los datos más importantes, concretamente los datos de</w:t>
      </w:r>
      <w:r w:rsidR="009978DA">
        <w:t xml:space="preserve">l departamento de administración y por otra parte del departamento técnico. </w:t>
      </w:r>
      <w:r w:rsidR="0006129F">
        <w:t>Concretamente</w:t>
      </w:r>
      <w:r w:rsidR="003A286F">
        <w:t>, teniendo en cuenta el volumen de información generado y las previsiones a 5 años,</w:t>
      </w:r>
      <w:r w:rsidR="0006129F">
        <w:t xml:space="preserve"> serían necesarios</w:t>
      </w:r>
      <w:r w:rsidR="00BA10B2">
        <w:t xml:space="preserve"> </w:t>
      </w:r>
      <w:r w:rsidR="003A286F">
        <w:t xml:space="preserve">al menos </w:t>
      </w:r>
      <w:r w:rsidR="00F15288">
        <w:t>3</w:t>
      </w:r>
      <w:r w:rsidR="00BA10B2">
        <w:t>T</w:t>
      </w:r>
      <w:r w:rsidR="003A286F">
        <w:t>B</w:t>
      </w:r>
      <w:r w:rsidR="00BA10B2">
        <w:t xml:space="preserve">ytes </w:t>
      </w:r>
      <w:r w:rsidR="003A286F">
        <w:t xml:space="preserve">de espacio en disco </w:t>
      </w:r>
      <w:r w:rsidR="00BA10B2">
        <w:t>para el departamento técnico</w:t>
      </w:r>
      <w:r w:rsidR="003A286F">
        <w:t xml:space="preserve"> y </w:t>
      </w:r>
      <w:r w:rsidR="00F15288">
        <w:t>2Tbytes para el departamento de administración.</w:t>
      </w:r>
    </w:p>
    <w:p w14:paraId="79B4346B" w14:textId="1B5338E4" w:rsidR="005D26DB" w:rsidRDefault="009978DA" w:rsidP="007503B9">
      <w:pPr>
        <w:tabs>
          <w:tab w:val="left" w:pos="1811"/>
        </w:tabs>
        <w:jc w:val="both"/>
      </w:pPr>
      <w:r>
        <w:t>Puesto que la adquisición de un servidor</w:t>
      </w:r>
      <w:r w:rsidR="00FB1341">
        <w:t xml:space="preserve"> y un rack profesional es una solución demasiado costosa para el presupuesto disponible</w:t>
      </w:r>
      <w:r w:rsidR="009B24E3">
        <w:t xml:space="preserve"> se ha decidido barajar otras opciones más económicas utilizando equipos estándar de escritorio para montar el servidor.</w:t>
      </w:r>
    </w:p>
    <w:p w14:paraId="084879EB" w14:textId="582760AA" w:rsidR="00FD5A53" w:rsidRDefault="00FD5A53" w:rsidP="007503B9">
      <w:pPr>
        <w:tabs>
          <w:tab w:val="left" w:pos="1811"/>
        </w:tabs>
        <w:jc w:val="both"/>
      </w:pPr>
      <w:r>
        <w:t>El almacenamiento del servidor es necesario que tenga tolerancia a fallos</w:t>
      </w:r>
      <w:r w:rsidR="002F5B65">
        <w:t xml:space="preserve"> es decir debe disponer de algún mecanismo para</w:t>
      </w:r>
      <w:r w:rsidR="001120B9">
        <w:t xml:space="preserve"> </w:t>
      </w:r>
      <w:r w:rsidR="00207C35">
        <w:t xml:space="preserve">poder recuperar la información en caso de fallo de </w:t>
      </w:r>
      <w:r w:rsidR="001120B9">
        <w:t>uno de los discos</w:t>
      </w:r>
      <w:r w:rsidR="00207C35">
        <w:t xml:space="preserve"> duros.</w:t>
      </w:r>
      <w:r w:rsidR="0008031A">
        <w:t xml:space="preserve"> El equipo </w:t>
      </w:r>
      <w:r w:rsidR="005E5987">
        <w:t xml:space="preserve">debe cumplir las funciones de controlador de dominio y </w:t>
      </w:r>
      <w:r w:rsidR="0008031A">
        <w:t>servidor de almacenamiento de ficheros</w:t>
      </w:r>
      <w:r w:rsidR="005E5987">
        <w:t>, para</w:t>
      </w:r>
      <w:r w:rsidR="000A43C9">
        <w:t xml:space="preserve"> controlar los permisos de acceso a las carpetas compartidas con el resto de equipos de la empresa.</w:t>
      </w:r>
    </w:p>
    <w:p w14:paraId="6178B821" w14:textId="7BFC9372" w:rsidR="00207C35" w:rsidRDefault="0008031A" w:rsidP="007503B9">
      <w:pPr>
        <w:tabs>
          <w:tab w:val="left" w:pos="1811"/>
        </w:tabs>
        <w:jc w:val="both"/>
      </w:pPr>
      <w:r>
        <w:t>El presupuesto disponible para la adquisición de</w:t>
      </w:r>
      <w:r w:rsidR="000A43C9">
        <w:t xml:space="preserve"> este </w:t>
      </w:r>
      <w:r>
        <w:t xml:space="preserve">equipo </w:t>
      </w:r>
      <w:r w:rsidR="000A43C9">
        <w:t xml:space="preserve">servidor es de: </w:t>
      </w:r>
      <w:r w:rsidR="006C72D8">
        <w:t>1500 euros.</w:t>
      </w:r>
    </w:p>
    <w:p w14:paraId="23B17C52" w14:textId="6EB24C3E" w:rsidR="006C72D8" w:rsidRPr="009F310E" w:rsidRDefault="006C72D8" w:rsidP="007503B9">
      <w:pPr>
        <w:tabs>
          <w:tab w:val="left" w:pos="1811"/>
        </w:tabs>
        <w:jc w:val="both"/>
        <w:rPr>
          <w:b/>
          <w:bCs/>
        </w:rPr>
      </w:pPr>
      <w:r w:rsidRPr="009F310E">
        <w:rPr>
          <w:b/>
          <w:bCs/>
        </w:rPr>
        <w:t xml:space="preserve">1.- Debes proponer una </w:t>
      </w:r>
      <w:r w:rsidR="00876401" w:rsidRPr="009F310E">
        <w:rPr>
          <w:b/>
          <w:bCs/>
        </w:rPr>
        <w:t xml:space="preserve">o varias </w:t>
      </w:r>
      <w:r w:rsidRPr="009F310E">
        <w:rPr>
          <w:b/>
          <w:bCs/>
        </w:rPr>
        <w:t>soluci</w:t>
      </w:r>
      <w:r w:rsidR="00876401" w:rsidRPr="009F310E">
        <w:rPr>
          <w:b/>
          <w:bCs/>
        </w:rPr>
        <w:t>ones</w:t>
      </w:r>
      <w:r w:rsidR="00A64D76" w:rsidRPr="009F310E">
        <w:rPr>
          <w:b/>
          <w:bCs/>
        </w:rPr>
        <w:t xml:space="preserve"> </w:t>
      </w:r>
      <w:r w:rsidR="006A5C89" w:rsidRPr="009F310E">
        <w:rPr>
          <w:b/>
          <w:bCs/>
        </w:rPr>
        <w:t xml:space="preserve">hardware </w:t>
      </w:r>
      <w:r w:rsidR="00876401" w:rsidRPr="009F310E">
        <w:rPr>
          <w:b/>
          <w:bCs/>
        </w:rPr>
        <w:t xml:space="preserve">que permitan resolver este problema, </w:t>
      </w:r>
      <w:r w:rsidR="006A5C89" w:rsidRPr="009F310E">
        <w:rPr>
          <w:b/>
          <w:bCs/>
        </w:rPr>
        <w:t>razona</w:t>
      </w:r>
      <w:r w:rsidR="001E4B9D" w:rsidRPr="009F310E">
        <w:rPr>
          <w:b/>
          <w:bCs/>
        </w:rPr>
        <w:t>ndo la respuesta</w:t>
      </w:r>
      <w:r w:rsidR="006A5C89" w:rsidRPr="009F310E">
        <w:rPr>
          <w:b/>
          <w:bCs/>
        </w:rPr>
        <w:t xml:space="preserve"> </w:t>
      </w:r>
      <w:r w:rsidR="00876401" w:rsidRPr="009F310E">
        <w:rPr>
          <w:b/>
          <w:bCs/>
        </w:rPr>
        <w:t xml:space="preserve">y eligiendo la más adecuada </w:t>
      </w:r>
      <w:r w:rsidR="006A5C89" w:rsidRPr="009F310E">
        <w:rPr>
          <w:b/>
          <w:bCs/>
        </w:rPr>
        <w:t>que permita implementar estas medidas de seguridad</w:t>
      </w:r>
      <w:r w:rsidR="00945407" w:rsidRPr="009F310E">
        <w:rPr>
          <w:b/>
          <w:bCs/>
        </w:rPr>
        <w:t>,</w:t>
      </w:r>
      <w:r w:rsidR="009B789F" w:rsidRPr="009F310E">
        <w:rPr>
          <w:b/>
          <w:bCs/>
        </w:rPr>
        <w:t xml:space="preserve"> para el almacenamiento de los datos</w:t>
      </w:r>
      <w:r w:rsidR="00876401" w:rsidRPr="009F310E">
        <w:rPr>
          <w:b/>
          <w:bCs/>
        </w:rPr>
        <w:t xml:space="preserve"> e</w:t>
      </w:r>
      <w:r w:rsidR="00945407" w:rsidRPr="009F310E">
        <w:rPr>
          <w:b/>
          <w:bCs/>
        </w:rPr>
        <w:t xml:space="preserve"> indicando </w:t>
      </w:r>
      <w:r w:rsidR="009B789F" w:rsidRPr="009F310E">
        <w:rPr>
          <w:b/>
          <w:bCs/>
        </w:rPr>
        <w:t>las configuraciones que te parecen más apropiadas justificando las respuestas</w:t>
      </w:r>
      <w:r w:rsidR="00945407" w:rsidRPr="009F310E">
        <w:rPr>
          <w:b/>
          <w:bCs/>
        </w:rPr>
        <w:t>.</w:t>
      </w:r>
      <w:r w:rsidR="004409B9" w:rsidRPr="009F310E">
        <w:rPr>
          <w:b/>
          <w:bCs/>
        </w:rPr>
        <w:t xml:space="preserve"> </w:t>
      </w:r>
    </w:p>
    <w:p w14:paraId="61DC8A50" w14:textId="2712A830" w:rsidR="001E4B9D" w:rsidRDefault="000F368C" w:rsidP="002F5C04">
      <w:pPr>
        <w:tabs>
          <w:tab w:val="left" w:pos="1811"/>
        </w:tabs>
      </w:pPr>
      <w:r>
        <w:t xml:space="preserve">Se </w:t>
      </w:r>
      <w:r w:rsidR="00785B3F">
        <w:t xml:space="preserve">propone usar </w:t>
      </w:r>
      <w:r w:rsidR="003E602E">
        <w:t xml:space="preserve">4 discos duros </w:t>
      </w:r>
      <w:r w:rsidR="007F79FC">
        <w:t xml:space="preserve">SATA de 2TBs </w:t>
      </w:r>
      <w:r w:rsidR="00B078D3">
        <w:t xml:space="preserve">en RAID 5 para </w:t>
      </w:r>
      <w:r w:rsidR="00BF4016">
        <w:t xml:space="preserve">evitar posibles </w:t>
      </w:r>
      <w:r w:rsidR="00C952F1">
        <w:t>pérdidas</w:t>
      </w:r>
      <w:r w:rsidR="00BF4016">
        <w:t xml:space="preserve"> de datos</w:t>
      </w:r>
      <w:r w:rsidR="007F79FC">
        <w:t xml:space="preserve"> y tener mas almacenamiento de lo que pide la empresa para un futuro</w:t>
      </w:r>
      <w:r w:rsidR="00C952F1">
        <w:t xml:space="preserve"> </w:t>
      </w:r>
      <w:r w:rsidR="007F79FC">
        <w:t>,</w:t>
      </w:r>
      <w:r w:rsidR="0073033D">
        <w:t>para ello se va a montar un pc con los siguientes co</w:t>
      </w:r>
      <w:r w:rsidR="00C952F1">
        <w:t>mponentes.</w:t>
      </w:r>
    </w:p>
    <w:p w14:paraId="11CB0CD6" w14:textId="0CDD0B9D" w:rsidR="00C952F1" w:rsidRDefault="008E30A4" w:rsidP="002F5C04">
      <w:pPr>
        <w:tabs>
          <w:tab w:val="left" w:pos="1811"/>
        </w:tabs>
      </w:pPr>
      <w:r w:rsidRPr="008E30A4">
        <w:rPr>
          <w:noProof/>
        </w:rPr>
        <w:lastRenderedPageBreak/>
        <w:drawing>
          <wp:inline distT="0" distB="0" distL="0" distR="0" wp14:anchorId="25C6A36D" wp14:editId="4B5166AE">
            <wp:extent cx="5400040" cy="3646805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36D1" w14:textId="2EB5DA9C" w:rsidR="008E30A4" w:rsidRDefault="00371E0A" w:rsidP="002F5C04">
      <w:pPr>
        <w:tabs>
          <w:tab w:val="left" w:pos="1811"/>
        </w:tabs>
      </w:pPr>
      <w:r w:rsidRPr="00371E0A">
        <w:rPr>
          <w:noProof/>
        </w:rPr>
        <w:drawing>
          <wp:inline distT="0" distB="0" distL="0" distR="0" wp14:anchorId="324D8EFC" wp14:editId="647319E9">
            <wp:extent cx="5380186" cy="3345470"/>
            <wp:effectExtent l="0" t="0" r="0" b="762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59C8" w14:textId="5CE731E8" w:rsidR="00371E0A" w:rsidRDefault="00291A14" w:rsidP="002F5C04">
      <w:pPr>
        <w:tabs>
          <w:tab w:val="left" w:pos="1811"/>
        </w:tabs>
      </w:pPr>
      <w:r w:rsidRPr="00291A14">
        <w:rPr>
          <w:noProof/>
        </w:rPr>
        <w:lastRenderedPageBreak/>
        <w:drawing>
          <wp:inline distT="0" distB="0" distL="0" distR="0" wp14:anchorId="317B2B0E" wp14:editId="5D2F8A22">
            <wp:extent cx="5387807" cy="4846740"/>
            <wp:effectExtent l="0" t="0" r="381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8040" w14:textId="337D9E0A" w:rsidR="00B322FC" w:rsidRDefault="00B322FC" w:rsidP="002F5C04">
      <w:pPr>
        <w:tabs>
          <w:tab w:val="left" w:pos="1811"/>
        </w:tabs>
      </w:pPr>
      <w:r>
        <w:t>Se descarta</w:t>
      </w:r>
      <w:r w:rsidR="00566EA0">
        <w:t xml:space="preserve"> la fuente de 500W que viene con la fuente por otra de mas vatios para futuras ampliaciones</w:t>
      </w:r>
      <w:r w:rsidR="00154FF2">
        <w:t xml:space="preserve"> del servidor.</w:t>
      </w:r>
    </w:p>
    <w:p w14:paraId="2A0FE442" w14:textId="1BA78F97" w:rsidR="0024070F" w:rsidRPr="00154FF2" w:rsidRDefault="00B425E2" w:rsidP="00154FF2">
      <w:pPr>
        <w:tabs>
          <w:tab w:val="left" w:pos="1811"/>
        </w:tabs>
        <w:jc w:val="both"/>
        <w:rPr>
          <w:b/>
          <w:bCs/>
        </w:rPr>
      </w:pPr>
      <w:r w:rsidRPr="00154FF2">
        <w:rPr>
          <w:b/>
          <w:bCs/>
        </w:rPr>
        <w:t xml:space="preserve">2.- Debes proponer también </w:t>
      </w:r>
      <w:r w:rsidR="005D19CC" w:rsidRPr="00154FF2">
        <w:rPr>
          <w:b/>
          <w:bCs/>
        </w:rPr>
        <w:t xml:space="preserve">dos </w:t>
      </w:r>
      <w:r w:rsidR="005B7129" w:rsidRPr="00154FF2">
        <w:rPr>
          <w:b/>
          <w:bCs/>
        </w:rPr>
        <w:t xml:space="preserve">posibles </w:t>
      </w:r>
      <w:r w:rsidR="005D19CC" w:rsidRPr="00154FF2">
        <w:rPr>
          <w:b/>
          <w:bCs/>
        </w:rPr>
        <w:t xml:space="preserve">soluciones para el software del servidor: </w:t>
      </w:r>
      <w:r w:rsidRPr="00154FF2">
        <w:rPr>
          <w:b/>
          <w:bCs/>
        </w:rPr>
        <w:t>un</w:t>
      </w:r>
      <w:r w:rsidR="005B7129" w:rsidRPr="00154FF2">
        <w:rPr>
          <w:b/>
          <w:bCs/>
        </w:rPr>
        <w:t>a basada en un sistema operativo</w:t>
      </w:r>
      <w:r w:rsidR="002F3947" w:rsidRPr="00154FF2">
        <w:rPr>
          <w:b/>
          <w:bCs/>
        </w:rPr>
        <w:t xml:space="preserve"> basado en Linux y otra con un</w:t>
      </w:r>
      <w:r w:rsidRPr="00154FF2">
        <w:rPr>
          <w:b/>
          <w:bCs/>
        </w:rPr>
        <w:t xml:space="preserve"> S</w:t>
      </w:r>
      <w:r w:rsidR="002F3947" w:rsidRPr="00154FF2">
        <w:rPr>
          <w:b/>
          <w:bCs/>
        </w:rPr>
        <w:t>.</w:t>
      </w:r>
      <w:r w:rsidRPr="00154FF2">
        <w:rPr>
          <w:b/>
          <w:bCs/>
        </w:rPr>
        <w:t>O</w:t>
      </w:r>
      <w:r w:rsidR="002F3947" w:rsidRPr="00154FF2">
        <w:rPr>
          <w:b/>
          <w:bCs/>
        </w:rPr>
        <w:t>. Windows. Para ambos casos debes indicar: precios del S.O. elegido</w:t>
      </w:r>
      <w:r w:rsidR="006D47D3" w:rsidRPr="00154FF2">
        <w:rPr>
          <w:b/>
          <w:bCs/>
        </w:rPr>
        <w:t xml:space="preserve"> y razones por las cuales te has decidido por ese S.O. demostrando que cumple los requerimientos </w:t>
      </w:r>
      <w:r w:rsidR="0024070F" w:rsidRPr="00154FF2">
        <w:rPr>
          <w:b/>
          <w:bCs/>
        </w:rPr>
        <w:t>necesarios</w:t>
      </w:r>
      <w:r w:rsidR="003F1F0D" w:rsidRPr="00154FF2">
        <w:rPr>
          <w:b/>
          <w:bCs/>
        </w:rPr>
        <w:t xml:space="preserve"> indicando</w:t>
      </w:r>
      <w:r w:rsidR="002D24BC" w:rsidRPr="00154FF2">
        <w:rPr>
          <w:b/>
          <w:bCs/>
        </w:rPr>
        <w:t xml:space="preserve">: tipo de tabla de particiones, </w:t>
      </w:r>
      <w:r w:rsidR="00154FF2" w:rsidRPr="00154FF2">
        <w:rPr>
          <w:b/>
          <w:bCs/>
        </w:rPr>
        <w:t>número</w:t>
      </w:r>
      <w:r w:rsidR="002D24BC" w:rsidRPr="00154FF2">
        <w:rPr>
          <w:b/>
          <w:bCs/>
        </w:rPr>
        <w:t xml:space="preserve"> y tipo de particiones, </w:t>
      </w:r>
      <w:r w:rsidR="00E73C9A" w:rsidRPr="00154FF2">
        <w:rPr>
          <w:b/>
          <w:bCs/>
        </w:rPr>
        <w:t>tamaños y sistemas de archivo</w:t>
      </w:r>
      <w:r w:rsidR="007162C8" w:rsidRPr="00154FF2">
        <w:rPr>
          <w:b/>
          <w:bCs/>
        </w:rPr>
        <w:t>s.</w:t>
      </w:r>
    </w:p>
    <w:tbl>
      <w:tblPr>
        <w:tblW w:w="9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00"/>
        <w:gridCol w:w="3400"/>
        <w:gridCol w:w="3720"/>
      </w:tblGrid>
      <w:tr w:rsidR="00C72857" w:rsidRPr="00C72857" w14:paraId="6943D0BD" w14:textId="77777777" w:rsidTr="00C72857">
        <w:trPr>
          <w:trHeight w:val="300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01373" w14:textId="77777777" w:rsidR="00C72857" w:rsidRPr="00C72857" w:rsidRDefault="00C72857" w:rsidP="00C728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3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6FE1E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Windows Server</w:t>
            </w:r>
          </w:p>
        </w:tc>
        <w:tc>
          <w:tcPr>
            <w:tcW w:w="3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9F887C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Ubuntu Server</w:t>
            </w:r>
          </w:p>
        </w:tc>
      </w:tr>
      <w:tr w:rsidR="00C72857" w:rsidRPr="00C72857" w14:paraId="528716C4" w14:textId="77777777" w:rsidTr="00C72857">
        <w:trPr>
          <w:trHeight w:val="288"/>
        </w:trPr>
        <w:tc>
          <w:tcPr>
            <w:tcW w:w="26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ABDEBD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Precio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CF113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501 USD// 460 EU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091569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0 USD// 0 EU</w:t>
            </w:r>
          </w:p>
        </w:tc>
      </w:tr>
      <w:tr w:rsidR="00C72857" w:rsidRPr="00C72857" w14:paraId="464CB7F1" w14:textId="77777777" w:rsidTr="00C72857">
        <w:trPr>
          <w:trHeight w:val="288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813655" w14:textId="246E8E84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Razón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E23DC" w14:textId="040A18AB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Fácil uso y configuración del server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82859D" w14:textId="750266CC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Gratuito, difícil configuración</w:t>
            </w:r>
          </w:p>
        </w:tc>
      </w:tr>
      <w:tr w:rsidR="00C72857" w:rsidRPr="00C72857" w14:paraId="2566CB77" w14:textId="77777777" w:rsidTr="00C72857">
        <w:trPr>
          <w:trHeight w:val="288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398593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Tabla de Particiones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616E5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GPT//MBR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691566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GPT//MBR</w:t>
            </w:r>
          </w:p>
        </w:tc>
      </w:tr>
      <w:tr w:rsidR="00C72857" w:rsidRPr="00C72857" w14:paraId="06A617AB" w14:textId="77777777" w:rsidTr="00C72857">
        <w:trPr>
          <w:trHeight w:val="288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984CCC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Numero Particiones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733A2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128 en GPT// 4 Primarias MBR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149BB3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128 en GPT// 4 Primarias MBR</w:t>
            </w:r>
          </w:p>
        </w:tc>
      </w:tr>
      <w:tr w:rsidR="00C72857" w:rsidRPr="00C72857" w14:paraId="2C055ED7" w14:textId="77777777" w:rsidTr="00C72857">
        <w:trPr>
          <w:trHeight w:val="288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E6B558" w14:textId="01F35402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Tamaño Partición Máximo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C7A99E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18 ExaB en GPT // 2 TB en MBR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BC2D229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18 ExaB en GPT // 2 TB en MBR</w:t>
            </w:r>
          </w:p>
        </w:tc>
      </w:tr>
      <w:tr w:rsidR="00C72857" w:rsidRPr="00C72857" w14:paraId="70592270" w14:textId="77777777" w:rsidTr="00C72857">
        <w:trPr>
          <w:trHeight w:val="300"/>
        </w:trPr>
        <w:tc>
          <w:tcPr>
            <w:tcW w:w="2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141FF7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Sistema de Archivos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39F8" w14:textId="77777777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NTFS/FAT32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BC6DF" w14:textId="34E75BB0" w:rsidR="00C72857" w:rsidRPr="00C72857" w:rsidRDefault="00C72857" w:rsidP="00C728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C72857">
              <w:rPr>
                <w:rFonts w:ascii="Calibri" w:eastAsia="Times New Roman" w:hAnsi="Calibri" w:cs="Calibri"/>
                <w:color w:val="000000"/>
                <w:lang w:eastAsia="es-ES"/>
              </w:rPr>
              <w:t>EXT4//EXT3//NTFS con extensión</w:t>
            </w:r>
          </w:p>
        </w:tc>
      </w:tr>
    </w:tbl>
    <w:p w14:paraId="3AA9BB65" w14:textId="77777777" w:rsidR="00FC6A43" w:rsidRDefault="00FC6A43" w:rsidP="002F5C04">
      <w:pPr>
        <w:tabs>
          <w:tab w:val="left" w:pos="1811"/>
        </w:tabs>
      </w:pPr>
    </w:p>
    <w:p w14:paraId="7CC4CC12" w14:textId="77777777" w:rsidR="00FC6A43" w:rsidRDefault="00FC6A43" w:rsidP="002F5C04">
      <w:pPr>
        <w:tabs>
          <w:tab w:val="left" w:pos="1811"/>
        </w:tabs>
      </w:pPr>
    </w:p>
    <w:p w14:paraId="36FF1C80" w14:textId="77777777" w:rsidR="00FC6A43" w:rsidRDefault="00FC6A43" w:rsidP="002F5C04">
      <w:pPr>
        <w:tabs>
          <w:tab w:val="left" w:pos="1811"/>
        </w:tabs>
      </w:pPr>
    </w:p>
    <w:p w14:paraId="7017F03B" w14:textId="24D5BEA2" w:rsidR="0006129F" w:rsidRDefault="005D19CC" w:rsidP="002F5C04">
      <w:pPr>
        <w:tabs>
          <w:tab w:val="left" w:pos="1811"/>
        </w:tabs>
      </w:pPr>
      <w:r>
        <w:lastRenderedPageBreak/>
        <w:t xml:space="preserve"> </w:t>
      </w:r>
    </w:p>
    <w:p w14:paraId="6D675C11" w14:textId="7B6A2D61" w:rsidR="0006129F" w:rsidRDefault="00115138" w:rsidP="002F5C04">
      <w:pPr>
        <w:tabs>
          <w:tab w:val="left" w:pos="1811"/>
        </w:tabs>
      </w:pPr>
      <w:r>
        <w:t>Ejercicio 2:</w:t>
      </w:r>
    </w:p>
    <w:p w14:paraId="19FE2019" w14:textId="44A460A1" w:rsidR="00CA6DD7" w:rsidRDefault="00A22548" w:rsidP="002F5C04">
      <w:pPr>
        <w:tabs>
          <w:tab w:val="left" w:pos="1811"/>
        </w:tabs>
      </w:pPr>
      <w:r>
        <w:t>En la máquina virtual</w:t>
      </w:r>
      <w:r w:rsidR="00D1485E">
        <w:t xml:space="preserve"> (MV en adelante)</w:t>
      </w:r>
      <w:r>
        <w:t xml:space="preserve"> de Windows 10 realiza las siguientes acciones:</w:t>
      </w:r>
      <w:r w:rsidR="002A5661">
        <w:t xml:space="preserve"> (</w:t>
      </w:r>
      <w:r w:rsidR="00803F6D">
        <w:t>ilústralas</w:t>
      </w:r>
      <w:r w:rsidR="002A5661">
        <w:t xml:space="preserve"> con comentarios y capturas de pantalla)</w:t>
      </w:r>
    </w:p>
    <w:p w14:paraId="481170A9" w14:textId="401C52FF" w:rsidR="00997104" w:rsidRPr="00C05773" w:rsidRDefault="00997104" w:rsidP="00A22548">
      <w:pPr>
        <w:pStyle w:val="Prrafodelista"/>
        <w:numPr>
          <w:ilvl w:val="0"/>
          <w:numId w:val="1"/>
        </w:numPr>
        <w:tabs>
          <w:tab w:val="left" w:pos="1811"/>
        </w:tabs>
        <w:rPr>
          <w:b/>
          <w:bCs/>
        </w:rPr>
      </w:pPr>
      <w:r w:rsidRPr="00C05773">
        <w:rPr>
          <w:b/>
          <w:bCs/>
        </w:rPr>
        <w:t>Crea una instantánea de la MV llamada: Instantanea1-W10-nombre_apellido (sustituye no</w:t>
      </w:r>
      <w:r w:rsidR="00B4141C" w:rsidRPr="00C05773">
        <w:rPr>
          <w:b/>
          <w:bCs/>
        </w:rPr>
        <w:t>mbre por tu nombre y apellido por tu primer apellido)</w:t>
      </w:r>
    </w:p>
    <w:p w14:paraId="596C2D81" w14:textId="7396EDC7" w:rsidR="00B4141C" w:rsidRDefault="0078401E" w:rsidP="00B4141C">
      <w:pPr>
        <w:pStyle w:val="Prrafodelista"/>
        <w:tabs>
          <w:tab w:val="left" w:pos="1811"/>
        </w:tabs>
      </w:pPr>
      <w:r w:rsidRPr="0078401E">
        <w:rPr>
          <w:noProof/>
        </w:rPr>
        <w:drawing>
          <wp:inline distT="0" distB="0" distL="0" distR="0" wp14:anchorId="002CDA91" wp14:editId="1A96C070">
            <wp:extent cx="5400040" cy="3101340"/>
            <wp:effectExtent l="0" t="0" r="0" b="381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F5D6" w14:textId="261A8CB9" w:rsidR="00A22548" w:rsidRPr="00C05773" w:rsidRDefault="00F21273" w:rsidP="00A22548">
      <w:pPr>
        <w:pStyle w:val="Prrafodelista"/>
        <w:numPr>
          <w:ilvl w:val="0"/>
          <w:numId w:val="1"/>
        </w:numPr>
        <w:tabs>
          <w:tab w:val="left" w:pos="1811"/>
        </w:tabs>
        <w:rPr>
          <w:b/>
          <w:bCs/>
        </w:rPr>
      </w:pPr>
      <w:r w:rsidRPr="00C05773">
        <w:rPr>
          <w:b/>
          <w:bCs/>
        </w:rPr>
        <w:t>Modifica el tamaño del disco duro virtual y establece un tamaño de: 100 GBytes.</w:t>
      </w:r>
    </w:p>
    <w:p w14:paraId="7692B3E0" w14:textId="45C3FF6D" w:rsidR="00B4141C" w:rsidRDefault="00F104CD" w:rsidP="00B4141C">
      <w:pPr>
        <w:pStyle w:val="Prrafodelista"/>
      </w:pPr>
      <w:r w:rsidRPr="00F104CD">
        <w:rPr>
          <w:noProof/>
        </w:rPr>
        <w:drawing>
          <wp:inline distT="0" distB="0" distL="0" distR="0" wp14:anchorId="0B2AE21A" wp14:editId="68450054">
            <wp:extent cx="5400040" cy="3086735"/>
            <wp:effectExtent l="0" t="0" r="0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5E5B" w14:textId="77777777" w:rsidR="0069689E" w:rsidRDefault="0069689E" w:rsidP="0069689E">
      <w:pPr>
        <w:pStyle w:val="Prrafodelista"/>
        <w:tabs>
          <w:tab w:val="left" w:pos="1811"/>
        </w:tabs>
      </w:pPr>
    </w:p>
    <w:p w14:paraId="36AC2435" w14:textId="04F5C758" w:rsidR="0069689E" w:rsidRDefault="0069689E" w:rsidP="0069689E">
      <w:pPr>
        <w:pStyle w:val="Prrafodelista"/>
        <w:tabs>
          <w:tab w:val="left" w:pos="1811"/>
        </w:tabs>
      </w:pPr>
    </w:p>
    <w:p w14:paraId="63ED3663" w14:textId="1E4C4F61" w:rsidR="0069689E" w:rsidRDefault="0069689E" w:rsidP="0069689E">
      <w:pPr>
        <w:pStyle w:val="Prrafodelista"/>
        <w:tabs>
          <w:tab w:val="left" w:pos="1811"/>
        </w:tabs>
      </w:pPr>
    </w:p>
    <w:p w14:paraId="708E06CA" w14:textId="13A76953" w:rsidR="0069689E" w:rsidRDefault="0069689E" w:rsidP="0069689E">
      <w:pPr>
        <w:pStyle w:val="Prrafodelista"/>
        <w:tabs>
          <w:tab w:val="left" w:pos="1811"/>
        </w:tabs>
      </w:pPr>
    </w:p>
    <w:p w14:paraId="18804509" w14:textId="77777777" w:rsidR="0069689E" w:rsidRDefault="0069689E" w:rsidP="0069689E">
      <w:pPr>
        <w:pStyle w:val="Prrafodelista"/>
        <w:tabs>
          <w:tab w:val="left" w:pos="1811"/>
        </w:tabs>
      </w:pPr>
    </w:p>
    <w:p w14:paraId="63956D65" w14:textId="372F8FCB" w:rsidR="00B4141C" w:rsidRPr="00C05773" w:rsidRDefault="00337160" w:rsidP="00A22548">
      <w:pPr>
        <w:pStyle w:val="Prrafodelista"/>
        <w:numPr>
          <w:ilvl w:val="0"/>
          <w:numId w:val="1"/>
        </w:numPr>
        <w:tabs>
          <w:tab w:val="left" w:pos="1811"/>
        </w:tabs>
        <w:rPr>
          <w:b/>
          <w:bCs/>
        </w:rPr>
      </w:pPr>
      <w:r w:rsidRPr="00C05773">
        <w:rPr>
          <w:b/>
          <w:bCs/>
        </w:rPr>
        <w:t>E</w:t>
      </w:r>
      <w:r w:rsidR="0097340B" w:rsidRPr="00C05773">
        <w:rPr>
          <w:b/>
          <w:bCs/>
        </w:rPr>
        <w:t>xtiende la partición en la cu</w:t>
      </w:r>
      <w:r w:rsidR="00D1485E" w:rsidRPr="00C05773">
        <w:rPr>
          <w:b/>
          <w:bCs/>
        </w:rPr>
        <w:t>al</w:t>
      </w:r>
      <w:r w:rsidR="0097340B" w:rsidRPr="00C05773">
        <w:rPr>
          <w:b/>
          <w:bCs/>
        </w:rPr>
        <w:t xml:space="preserve"> está instalado el S.O. hasta 50 Gbytes</w:t>
      </w:r>
      <w:r w:rsidR="00DC02AB" w:rsidRPr="00C05773">
        <w:rPr>
          <w:b/>
          <w:bCs/>
        </w:rPr>
        <w:t>.</w:t>
      </w:r>
    </w:p>
    <w:p w14:paraId="35323CB7" w14:textId="19E46E41" w:rsidR="00DC02AB" w:rsidRDefault="0069689E" w:rsidP="00DC02AB">
      <w:pPr>
        <w:pStyle w:val="Prrafodelista"/>
      </w:pPr>
      <w:r w:rsidRPr="0069689E">
        <w:rPr>
          <w:noProof/>
        </w:rPr>
        <w:drawing>
          <wp:inline distT="0" distB="0" distL="0" distR="0" wp14:anchorId="6B666A15" wp14:editId="7E773403">
            <wp:extent cx="5400040" cy="4049395"/>
            <wp:effectExtent l="0" t="0" r="0" b="825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AA33" w14:textId="50DFB08D" w:rsidR="002A5661" w:rsidRPr="00C05773" w:rsidRDefault="00DC02AB" w:rsidP="00C05773">
      <w:pPr>
        <w:pStyle w:val="Prrafodelista"/>
        <w:numPr>
          <w:ilvl w:val="0"/>
          <w:numId w:val="1"/>
        </w:numPr>
        <w:tabs>
          <w:tab w:val="left" w:pos="1811"/>
        </w:tabs>
        <w:jc w:val="both"/>
        <w:rPr>
          <w:b/>
          <w:bCs/>
        </w:rPr>
      </w:pPr>
      <w:r w:rsidRPr="00C05773">
        <w:rPr>
          <w:b/>
          <w:bCs/>
        </w:rPr>
        <w:t>Crea una nueva partición extendida en el espacio restante del disco.</w:t>
      </w:r>
      <w:r w:rsidR="00164695" w:rsidRPr="00C05773">
        <w:rPr>
          <w:b/>
          <w:bCs/>
        </w:rPr>
        <w:t xml:space="preserve"> Formatea la partición con el sistema de archivos: FAT32 con un tamaño de la unidad de asignación de: </w:t>
      </w:r>
      <w:r w:rsidR="00515429" w:rsidRPr="00C05773">
        <w:rPr>
          <w:b/>
          <w:bCs/>
        </w:rPr>
        <w:t>16Kbytes. Asigna a esta partición la letra:</w:t>
      </w:r>
      <w:r w:rsidR="0072412D" w:rsidRPr="00C05773">
        <w:rPr>
          <w:b/>
          <w:bCs/>
        </w:rPr>
        <w:t xml:space="preserve"> </w:t>
      </w:r>
      <w:r w:rsidR="00C81EF1" w:rsidRPr="00C05773">
        <w:rPr>
          <w:b/>
          <w:bCs/>
        </w:rPr>
        <w:t>E</w:t>
      </w:r>
      <w:r w:rsidR="0072412D" w:rsidRPr="00C05773">
        <w:rPr>
          <w:b/>
          <w:bCs/>
        </w:rPr>
        <w:t xml:space="preserve">, y al volumen la etiqueta: </w:t>
      </w:r>
      <w:r w:rsidR="002A5661" w:rsidRPr="00C05773">
        <w:rPr>
          <w:b/>
          <w:bCs/>
        </w:rPr>
        <w:t>DATOS1.</w:t>
      </w:r>
    </w:p>
    <w:p w14:paraId="3A478E1C" w14:textId="24736C14" w:rsidR="002A5661" w:rsidRDefault="009B52B7" w:rsidP="002A5661">
      <w:pPr>
        <w:pStyle w:val="Prrafodelista"/>
      </w:pPr>
      <w:r w:rsidRPr="009B52B7">
        <w:rPr>
          <w:noProof/>
        </w:rPr>
        <w:lastRenderedPageBreak/>
        <w:drawing>
          <wp:inline distT="0" distB="0" distL="0" distR="0" wp14:anchorId="5DCA3AF6" wp14:editId="6B4A823E">
            <wp:extent cx="5400040" cy="4303395"/>
            <wp:effectExtent l="0" t="0" r="0" b="190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EFF0" w14:textId="75537C12" w:rsidR="009B52B7" w:rsidRDefault="009B52B7" w:rsidP="002A5661">
      <w:pPr>
        <w:pStyle w:val="Prrafodelista"/>
      </w:pPr>
      <w:r>
        <w:t xml:space="preserve">Se decide </w:t>
      </w:r>
      <w:r w:rsidR="00C05773">
        <w:t>crear una partición de 20GB ya que es el tamaño mínimo de las particiones</w:t>
      </w:r>
    </w:p>
    <w:p w14:paraId="0DD9069F" w14:textId="291D1ECB" w:rsidR="00922BA4" w:rsidRPr="00C05773" w:rsidRDefault="002A5661" w:rsidP="002A5661">
      <w:pPr>
        <w:tabs>
          <w:tab w:val="left" w:pos="1811"/>
        </w:tabs>
        <w:rPr>
          <w:b/>
          <w:bCs/>
        </w:rPr>
      </w:pPr>
      <w:r w:rsidRPr="00C05773">
        <w:rPr>
          <w:b/>
          <w:bCs/>
        </w:rPr>
        <w:t>A continuaci</w:t>
      </w:r>
      <w:r w:rsidR="00CD3B06" w:rsidRPr="00C05773">
        <w:rPr>
          <w:b/>
          <w:bCs/>
        </w:rPr>
        <w:t>ó</w:t>
      </w:r>
      <w:r w:rsidRPr="00C05773">
        <w:rPr>
          <w:b/>
          <w:bCs/>
        </w:rPr>
        <w:t>n apaga la MV</w:t>
      </w:r>
      <w:r w:rsidR="00CD3B06" w:rsidRPr="00C05773">
        <w:rPr>
          <w:b/>
          <w:bCs/>
        </w:rPr>
        <w:t xml:space="preserve"> y</w:t>
      </w:r>
      <w:r w:rsidR="00922BA4" w:rsidRPr="00C05773">
        <w:rPr>
          <w:b/>
          <w:bCs/>
        </w:rPr>
        <w:t xml:space="preserve"> realiza las siguientes acciones:</w:t>
      </w:r>
    </w:p>
    <w:p w14:paraId="654EC251" w14:textId="5DB23A52" w:rsidR="0064031D" w:rsidRPr="008C75C0" w:rsidRDefault="00922BA4" w:rsidP="008C75C0">
      <w:pPr>
        <w:pStyle w:val="Prrafodelista"/>
        <w:numPr>
          <w:ilvl w:val="0"/>
          <w:numId w:val="2"/>
        </w:numPr>
        <w:tabs>
          <w:tab w:val="left" w:pos="1811"/>
        </w:tabs>
        <w:jc w:val="both"/>
        <w:rPr>
          <w:b/>
          <w:bCs/>
        </w:rPr>
      </w:pPr>
      <w:r w:rsidRPr="00C05773">
        <w:rPr>
          <w:b/>
          <w:bCs/>
        </w:rPr>
        <w:t>Añade</w:t>
      </w:r>
      <w:r w:rsidR="00804914" w:rsidRPr="00C05773">
        <w:rPr>
          <w:b/>
          <w:bCs/>
        </w:rPr>
        <w:t xml:space="preserve"> </w:t>
      </w:r>
      <w:r w:rsidRPr="00C05773">
        <w:rPr>
          <w:b/>
          <w:bCs/>
        </w:rPr>
        <w:t xml:space="preserve">a la MV </w:t>
      </w:r>
      <w:r w:rsidR="00CD3B06" w:rsidRPr="00C05773">
        <w:rPr>
          <w:b/>
          <w:bCs/>
        </w:rPr>
        <w:t>un segundo disco duro virtual</w:t>
      </w:r>
      <w:r w:rsidR="008A7435" w:rsidRPr="00C05773">
        <w:rPr>
          <w:b/>
          <w:bCs/>
        </w:rPr>
        <w:t xml:space="preserve"> dinámico</w:t>
      </w:r>
      <w:r w:rsidR="00CD3B06" w:rsidRPr="00C05773">
        <w:rPr>
          <w:b/>
          <w:bCs/>
        </w:rPr>
        <w:t>,</w:t>
      </w:r>
      <w:r w:rsidR="008A7435" w:rsidRPr="00C05773">
        <w:rPr>
          <w:b/>
          <w:bCs/>
        </w:rPr>
        <w:t xml:space="preserve"> SATA</w:t>
      </w:r>
      <w:r w:rsidR="00CD3B06" w:rsidRPr="00C05773">
        <w:rPr>
          <w:b/>
          <w:bCs/>
        </w:rPr>
        <w:t xml:space="preserve"> en formato .vmdk</w:t>
      </w:r>
      <w:r w:rsidR="008A7435" w:rsidRPr="00C05773">
        <w:rPr>
          <w:b/>
          <w:bCs/>
        </w:rPr>
        <w:t xml:space="preserve"> </w:t>
      </w:r>
      <w:r w:rsidR="00C055C9" w:rsidRPr="00C05773">
        <w:rPr>
          <w:b/>
          <w:bCs/>
        </w:rPr>
        <w:t xml:space="preserve">llamado: HDD2, </w:t>
      </w:r>
      <w:r w:rsidR="008A7435" w:rsidRPr="00C05773">
        <w:rPr>
          <w:b/>
          <w:bCs/>
        </w:rPr>
        <w:t xml:space="preserve">con un tamaño de </w:t>
      </w:r>
      <w:r w:rsidR="00D31B49" w:rsidRPr="00C05773">
        <w:rPr>
          <w:b/>
          <w:bCs/>
        </w:rPr>
        <w:t>100 Gbytes.</w:t>
      </w:r>
    </w:p>
    <w:p w14:paraId="1648054C" w14:textId="189F5FBD" w:rsidR="003A2B90" w:rsidRPr="00C05773" w:rsidRDefault="003A2B90" w:rsidP="00C05773">
      <w:pPr>
        <w:pStyle w:val="Prrafodelista"/>
        <w:numPr>
          <w:ilvl w:val="0"/>
          <w:numId w:val="2"/>
        </w:numPr>
        <w:tabs>
          <w:tab w:val="left" w:pos="1811"/>
        </w:tabs>
        <w:jc w:val="both"/>
        <w:rPr>
          <w:b/>
          <w:bCs/>
        </w:rPr>
      </w:pPr>
      <w:r w:rsidRPr="00C05773">
        <w:rPr>
          <w:b/>
          <w:bCs/>
        </w:rPr>
        <w:t>Añade a la MV un tercer disco duro virtual dinámico, SATA en formato .vmdk llamado: HDD3, con un tamaño de 100 Gbytes.</w:t>
      </w:r>
    </w:p>
    <w:p w14:paraId="722CD256" w14:textId="77DC931B" w:rsidR="003A2B90" w:rsidRPr="00C05773" w:rsidRDefault="003A2B90" w:rsidP="00C05773">
      <w:pPr>
        <w:pStyle w:val="Prrafodelista"/>
        <w:numPr>
          <w:ilvl w:val="0"/>
          <w:numId w:val="2"/>
        </w:numPr>
        <w:tabs>
          <w:tab w:val="left" w:pos="1811"/>
        </w:tabs>
        <w:jc w:val="both"/>
        <w:rPr>
          <w:b/>
          <w:bCs/>
        </w:rPr>
      </w:pPr>
      <w:r w:rsidRPr="00C05773">
        <w:rPr>
          <w:b/>
          <w:bCs/>
        </w:rPr>
        <w:t>Añade a la MV un cuarto disco duro virtual dinámico, SATA en formato .vmdk llamado: HDD4, con un tamaño de 100 Gbytes.</w:t>
      </w:r>
    </w:p>
    <w:p w14:paraId="18139F06" w14:textId="263A9627" w:rsidR="003A2B90" w:rsidRDefault="003A2B90" w:rsidP="00C05773">
      <w:pPr>
        <w:pStyle w:val="Prrafodelista"/>
        <w:numPr>
          <w:ilvl w:val="0"/>
          <w:numId w:val="2"/>
        </w:numPr>
        <w:tabs>
          <w:tab w:val="left" w:pos="1811"/>
        </w:tabs>
        <w:jc w:val="both"/>
        <w:rPr>
          <w:b/>
          <w:bCs/>
        </w:rPr>
      </w:pPr>
      <w:r w:rsidRPr="00C05773">
        <w:rPr>
          <w:b/>
          <w:bCs/>
        </w:rPr>
        <w:t xml:space="preserve">Añade a la MV un </w:t>
      </w:r>
      <w:r w:rsidR="00E84757" w:rsidRPr="00C05773">
        <w:rPr>
          <w:b/>
          <w:bCs/>
        </w:rPr>
        <w:t>quinto</w:t>
      </w:r>
      <w:r w:rsidRPr="00C05773">
        <w:rPr>
          <w:b/>
          <w:bCs/>
        </w:rPr>
        <w:t xml:space="preserve"> disco duro virtual dinámico, SATA en formato .vmdk llamado: HDD5, con un tamaño de 100 Gbytes.</w:t>
      </w:r>
    </w:p>
    <w:p w14:paraId="309F2F55" w14:textId="6077ABEE" w:rsidR="00C45D07" w:rsidRDefault="006E6406" w:rsidP="00C45D07">
      <w:pPr>
        <w:pStyle w:val="Prrafodelista"/>
        <w:tabs>
          <w:tab w:val="left" w:pos="1811"/>
        </w:tabs>
        <w:jc w:val="both"/>
        <w:rPr>
          <w:b/>
          <w:bCs/>
        </w:rPr>
      </w:pPr>
      <w:r w:rsidRPr="006E6406">
        <w:rPr>
          <w:b/>
          <w:bCs/>
          <w:noProof/>
        </w:rPr>
        <w:lastRenderedPageBreak/>
        <w:drawing>
          <wp:inline distT="0" distB="0" distL="0" distR="0" wp14:anchorId="7C7E0DFC" wp14:editId="5288AD92">
            <wp:extent cx="5400040" cy="3593465"/>
            <wp:effectExtent l="0" t="0" r="0" b="698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A6E5" w14:textId="19743628" w:rsidR="006E6406" w:rsidRDefault="006E6406" w:rsidP="00C45D07">
      <w:pPr>
        <w:pStyle w:val="Prrafodelista"/>
        <w:tabs>
          <w:tab w:val="left" w:pos="1811"/>
        </w:tabs>
        <w:jc w:val="both"/>
      </w:pPr>
      <w:r w:rsidRPr="008C75C0">
        <w:t>T</w:t>
      </w:r>
      <w:r w:rsidR="008C75C0" w:rsidRPr="008C75C0">
        <w:t>odos los discos de los pasos anteriores añadidos.</w:t>
      </w:r>
    </w:p>
    <w:p w14:paraId="1A4E5242" w14:textId="35CB16F4" w:rsidR="008C75C0" w:rsidRPr="008C75C0" w:rsidRDefault="008C75C0" w:rsidP="00C45D07">
      <w:pPr>
        <w:pStyle w:val="Prrafodelista"/>
        <w:tabs>
          <w:tab w:val="left" w:pos="1811"/>
        </w:tabs>
        <w:jc w:val="both"/>
        <w:rPr>
          <w:u w:val="single"/>
        </w:rPr>
      </w:pPr>
      <w:r>
        <w:t>Se ha decidido crearlos vdi para poder crear dinámicos y además se han creado de 50gb para no reservar tanto espacio en la maquina host</w:t>
      </w:r>
      <w:r>
        <w:rPr>
          <w:u w:val="single"/>
        </w:rPr>
        <w:t>.</w:t>
      </w:r>
    </w:p>
    <w:p w14:paraId="204E416D" w14:textId="53DA9E9D" w:rsidR="009047FE" w:rsidRDefault="009047FE" w:rsidP="009047FE">
      <w:pPr>
        <w:pStyle w:val="Ttulo1"/>
        <w:jc w:val="both"/>
        <w:rPr>
          <w:rFonts w:ascii="Calibri" w:hAnsi="Calibri"/>
          <w:b w:val="0"/>
          <w:sz w:val="24"/>
          <w:szCs w:val="22"/>
        </w:rPr>
      </w:pPr>
      <w:r>
        <w:rPr>
          <w:rFonts w:ascii="Calibri" w:hAnsi="Calibri"/>
          <w:b w:val="0"/>
          <w:sz w:val="24"/>
          <w:szCs w:val="22"/>
        </w:rPr>
        <w:lastRenderedPageBreak/>
        <w:t>En la empresa donde te encuentras te piden que crees la siguiente estructura permitiendo almacenamiento tolerante a fallos:</w:t>
      </w:r>
    </w:p>
    <w:p w14:paraId="7A594F65" w14:textId="063BDE25" w:rsidR="00D55F78" w:rsidRDefault="00D55F78" w:rsidP="00D55F78">
      <w:pPr>
        <w:pStyle w:val="Ttulo1"/>
        <w:numPr>
          <w:ilvl w:val="1"/>
          <w:numId w:val="3"/>
        </w:numPr>
        <w:tabs>
          <w:tab w:val="num" w:pos="360"/>
        </w:tabs>
        <w:ind w:left="0" w:firstLine="0"/>
        <w:jc w:val="both"/>
        <w:rPr>
          <w:rFonts w:ascii="Calibri" w:hAnsi="Calibri"/>
          <w:b w:val="0"/>
          <w:sz w:val="24"/>
          <w:szCs w:val="22"/>
        </w:rPr>
      </w:pPr>
      <w:r w:rsidRPr="00792FAD">
        <w:rPr>
          <w:rFonts w:ascii="Calibri" w:hAnsi="Calibri"/>
          <w:sz w:val="24"/>
          <w:szCs w:val="22"/>
        </w:rPr>
        <w:t>RAID 0</w:t>
      </w:r>
      <w:r>
        <w:rPr>
          <w:rFonts w:ascii="Calibri" w:hAnsi="Calibri"/>
          <w:b w:val="0"/>
          <w:sz w:val="24"/>
          <w:szCs w:val="22"/>
        </w:rPr>
        <w:t xml:space="preserve"> con un tamaño total de </w:t>
      </w:r>
      <w:r w:rsidR="00C81EF1">
        <w:rPr>
          <w:rFonts w:ascii="Calibri" w:hAnsi="Calibri"/>
          <w:b w:val="0"/>
          <w:sz w:val="24"/>
          <w:szCs w:val="22"/>
        </w:rPr>
        <w:t>60</w:t>
      </w:r>
      <w:r>
        <w:rPr>
          <w:rFonts w:ascii="Calibri" w:hAnsi="Calibri"/>
          <w:b w:val="0"/>
          <w:sz w:val="24"/>
          <w:szCs w:val="22"/>
        </w:rPr>
        <w:t xml:space="preserve"> GB repartido entre los discos duros 1, 2 y 3, destinado a almacenar los ficheros de clientes de la empresa mediante un FTP. Asigna al volumen dinámico la letra </w:t>
      </w:r>
      <w:r w:rsidRPr="00792FAD">
        <w:rPr>
          <w:rFonts w:ascii="Calibri" w:hAnsi="Calibri"/>
          <w:sz w:val="24"/>
          <w:szCs w:val="22"/>
        </w:rPr>
        <w:t>F:</w:t>
      </w:r>
      <w:r>
        <w:rPr>
          <w:rFonts w:ascii="Calibri" w:hAnsi="Calibri"/>
          <w:b w:val="0"/>
          <w:sz w:val="24"/>
          <w:szCs w:val="22"/>
        </w:rPr>
        <w:t xml:space="preserve"> y etiqueta </w:t>
      </w:r>
      <w:r w:rsidRPr="00AB56C7">
        <w:rPr>
          <w:rFonts w:ascii="Calibri" w:hAnsi="Calibri"/>
          <w:i/>
          <w:sz w:val="24"/>
          <w:szCs w:val="22"/>
        </w:rPr>
        <w:t>FTP</w:t>
      </w:r>
      <w:r>
        <w:rPr>
          <w:rFonts w:ascii="Calibri" w:hAnsi="Calibri"/>
          <w:b w:val="0"/>
          <w:sz w:val="24"/>
          <w:szCs w:val="22"/>
        </w:rPr>
        <w:t>.</w:t>
      </w:r>
    </w:p>
    <w:p w14:paraId="41C5DA81" w14:textId="2FB6CCDD" w:rsidR="00E04A77" w:rsidRDefault="005E17EC" w:rsidP="00E04A77">
      <w:pPr>
        <w:rPr>
          <w:lang w:eastAsia="es-ES"/>
        </w:rPr>
      </w:pPr>
      <w:r w:rsidRPr="005E17EC">
        <w:rPr>
          <w:lang w:eastAsia="es-ES"/>
        </w:rPr>
        <w:drawing>
          <wp:inline distT="0" distB="0" distL="0" distR="0" wp14:anchorId="4CC36774" wp14:editId="60ECBDFC">
            <wp:extent cx="5400040" cy="4068445"/>
            <wp:effectExtent l="0" t="0" r="0" b="825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FB67" w14:textId="3A6A1667" w:rsidR="00912C82" w:rsidRDefault="00912C82" w:rsidP="00912C82">
      <w:pPr>
        <w:jc w:val="center"/>
        <w:rPr>
          <w:lang w:eastAsia="es-ES"/>
        </w:rPr>
      </w:pPr>
      <w:r w:rsidRPr="00912C82">
        <w:rPr>
          <w:lang w:eastAsia="es-ES"/>
        </w:rPr>
        <w:drawing>
          <wp:inline distT="0" distB="0" distL="0" distR="0" wp14:anchorId="5C72C947" wp14:editId="3AA08063">
            <wp:extent cx="3787468" cy="3101609"/>
            <wp:effectExtent l="0" t="0" r="3810" b="381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4F5A" w14:textId="41F2F2AE" w:rsidR="00912C82" w:rsidRDefault="00912C82" w:rsidP="00912C82">
      <w:pPr>
        <w:jc w:val="center"/>
        <w:rPr>
          <w:lang w:eastAsia="es-ES"/>
        </w:rPr>
      </w:pPr>
    </w:p>
    <w:p w14:paraId="2054E5E3" w14:textId="130718F5" w:rsidR="00912C82" w:rsidRDefault="002F2F0E" w:rsidP="00912C82">
      <w:pPr>
        <w:jc w:val="center"/>
        <w:rPr>
          <w:lang w:eastAsia="es-ES"/>
        </w:rPr>
      </w:pPr>
      <w:r w:rsidRPr="002F2F0E">
        <w:rPr>
          <w:lang w:eastAsia="es-ES"/>
        </w:rPr>
        <w:lastRenderedPageBreak/>
        <w:drawing>
          <wp:inline distT="0" distB="0" distL="0" distR="0" wp14:anchorId="58D31172" wp14:editId="34512DA3">
            <wp:extent cx="3817951" cy="3116850"/>
            <wp:effectExtent l="0" t="0" r="0" b="762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2D59" w14:textId="18F3A300" w:rsidR="00B71E14" w:rsidRDefault="00B71E14" w:rsidP="00912C82">
      <w:pPr>
        <w:jc w:val="center"/>
        <w:rPr>
          <w:lang w:eastAsia="es-ES"/>
        </w:rPr>
      </w:pPr>
      <w:r w:rsidRPr="00B71E14">
        <w:rPr>
          <w:lang w:eastAsia="es-ES"/>
        </w:rPr>
        <w:drawing>
          <wp:inline distT="0" distB="0" distL="0" distR="0" wp14:anchorId="383103AB" wp14:editId="4B669A40">
            <wp:extent cx="3787468" cy="3124471"/>
            <wp:effectExtent l="0" t="0" r="381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078C" w14:textId="596B802C" w:rsidR="009D7BC5" w:rsidRPr="00E04A77" w:rsidRDefault="009D7BC5" w:rsidP="00912C82">
      <w:pPr>
        <w:jc w:val="center"/>
        <w:rPr>
          <w:lang w:eastAsia="es-ES"/>
        </w:rPr>
      </w:pPr>
      <w:r w:rsidRPr="009D7BC5">
        <w:rPr>
          <w:lang w:eastAsia="es-ES"/>
        </w:rPr>
        <w:lastRenderedPageBreak/>
        <w:drawing>
          <wp:inline distT="0" distB="0" distL="0" distR="0" wp14:anchorId="0C20F6EC" wp14:editId="771ED60C">
            <wp:extent cx="5400040" cy="4057650"/>
            <wp:effectExtent l="0" t="0" r="0" b="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D572" w14:textId="49D5C679" w:rsidR="00D55F78" w:rsidRDefault="00D55F78" w:rsidP="00D55F78">
      <w:pPr>
        <w:pStyle w:val="Ttulo1"/>
        <w:numPr>
          <w:ilvl w:val="1"/>
          <w:numId w:val="3"/>
        </w:numPr>
        <w:tabs>
          <w:tab w:val="num" w:pos="360"/>
        </w:tabs>
        <w:ind w:left="0" w:firstLine="0"/>
        <w:jc w:val="both"/>
        <w:rPr>
          <w:rFonts w:ascii="Calibri" w:hAnsi="Calibri"/>
          <w:b w:val="0"/>
          <w:sz w:val="24"/>
          <w:szCs w:val="22"/>
        </w:rPr>
      </w:pPr>
      <w:r w:rsidRPr="00792FAD">
        <w:rPr>
          <w:rFonts w:ascii="Calibri" w:hAnsi="Calibri"/>
          <w:sz w:val="24"/>
          <w:szCs w:val="22"/>
        </w:rPr>
        <w:t>RAID 1</w:t>
      </w:r>
      <w:r>
        <w:rPr>
          <w:rFonts w:ascii="Calibri" w:hAnsi="Calibri"/>
          <w:b w:val="0"/>
          <w:sz w:val="24"/>
          <w:szCs w:val="22"/>
        </w:rPr>
        <w:t xml:space="preserve"> con un tamaño total de </w:t>
      </w:r>
      <w:r w:rsidR="00AB0922">
        <w:rPr>
          <w:rFonts w:ascii="Calibri" w:hAnsi="Calibri"/>
          <w:b w:val="0"/>
          <w:sz w:val="24"/>
          <w:szCs w:val="22"/>
        </w:rPr>
        <w:t>4</w:t>
      </w:r>
      <w:r>
        <w:rPr>
          <w:rFonts w:ascii="Calibri" w:hAnsi="Calibri"/>
          <w:b w:val="0"/>
          <w:sz w:val="24"/>
          <w:szCs w:val="22"/>
        </w:rPr>
        <w:t>0 GB repartido entre los discos duros 2 y 4, destinado a almacenar los datos de Administración de manera red</w:t>
      </w:r>
      <w:r w:rsidR="00AB0922">
        <w:rPr>
          <w:rFonts w:ascii="Calibri" w:hAnsi="Calibri"/>
          <w:b w:val="0"/>
          <w:sz w:val="24"/>
          <w:szCs w:val="22"/>
        </w:rPr>
        <w:t>u</w:t>
      </w:r>
      <w:r>
        <w:rPr>
          <w:rFonts w:ascii="Calibri" w:hAnsi="Calibri"/>
          <w:b w:val="0"/>
          <w:sz w:val="24"/>
          <w:szCs w:val="22"/>
        </w:rPr>
        <w:t>nda</w:t>
      </w:r>
      <w:r w:rsidR="00AB0922">
        <w:rPr>
          <w:rFonts w:ascii="Calibri" w:hAnsi="Calibri"/>
          <w:b w:val="0"/>
          <w:sz w:val="24"/>
          <w:szCs w:val="22"/>
        </w:rPr>
        <w:t>n</w:t>
      </w:r>
      <w:r>
        <w:rPr>
          <w:rFonts w:ascii="Calibri" w:hAnsi="Calibri"/>
          <w:b w:val="0"/>
          <w:sz w:val="24"/>
          <w:szCs w:val="22"/>
        </w:rPr>
        <w:t xml:space="preserve">te. Asigna al volumen dinámico la letra </w:t>
      </w:r>
      <w:r>
        <w:rPr>
          <w:rFonts w:ascii="Calibri" w:hAnsi="Calibri"/>
          <w:sz w:val="24"/>
          <w:szCs w:val="22"/>
        </w:rPr>
        <w:t>A</w:t>
      </w:r>
      <w:r w:rsidRPr="00792FAD">
        <w:rPr>
          <w:rFonts w:ascii="Calibri" w:hAnsi="Calibri"/>
          <w:sz w:val="24"/>
          <w:szCs w:val="22"/>
        </w:rPr>
        <w:t>:</w:t>
      </w:r>
      <w:r>
        <w:rPr>
          <w:rFonts w:ascii="Calibri" w:hAnsi="Calibri"/>
          <w:b w:val="0"/>
          <w:sz w:val="24"/>
          <w:szCs w:val="22"/>
        </w:rPr>
        <w:t xml:space="preserve"> y etiqueta </w:t>
      </w:r>
      <w:r w:rsidRPr="00AB56C7">
        <w:rPr>
          <w:rFonts w:ascii="Calibri" w:hAnsi="Calibri"/>
          <w:i/>
          <w:sz w:val="24"/>
          <w:szCs w:val="22"/>
        </w:rPr>
        <w:t>Administración</w:t>
      </w:r>
      <w:r>
        <w:rPr>
          <w:rFonts w:ascii="Calibri" w:hAnsi="Calibri"/>
          <w:b w:val="0"/>
          <w:sz w:val="24"/>
          <w:szCs w:val="22"/>
        </w:rPr>
        <w:t>.</w:t>
      </w:r>
    </w:p>
    <w:p w14:paraId="292BEAFF" w14:textId="3AEBB38D" w:rsidR="00B6666E" w:rsidRDefault="00BA6D73" w:rsidP="00BA6D73">
      <w:pPr>
        <w:jc w:val="center"/>
        <w:rPr>
          <w:lang w:eastAsia="es-ES"/>
        </w:rPr>
      </w:pPr>
      <w:r w:rsidRPr="00BA6D73">
        <w:rPr>
          <w:lang w:eastAsia="es-ES"/>
        </w:rPr>
        <w:drawing>
          <wp:inline distT="0" distB="0" distL="0" distR="0" wp14:anchorId="5E6959C9" wp14:editId="7FDEB54A">
            <wp:extent cx="3802710" cy="3147333"/>
            <wp:effectExtent l="0" t="0" r="762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0774" w14:textId="591F7543" w:rsidR="000D76AA" w:rsidRDefault="000D76AA" w:rsidP="00BA6D73">
      <w:pPr>
        <w:jc w:val="center"/>
        <w:rPr>
          <w:lang w:eastAsia="es-ES"/>
        </w:rPr>
      </w:pPr>
      <w:r w:rsidRPr="000D76AA">
        <w:rPr>
          <w:lang w:eastAsia="es-ES"/>
        </w:rPr>
        <w:lastRenderedPageBreak/>
        <w:drawing>
          <wp:inline distT="0" distB="0" distL="0" distR="0" wp14:anchorId="5B77B23D" wp14:editId="19FDB2A4">
            <wp:extent cx="3772227" cy="3109229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724B" w14:textId="4E4A4CF9" w:rsidR="0005186E" w:rsidRPr="0005186E" w:rsidRDefault="0005186E" w:rsidP="00BA6D73">
      <w:pPr>
        <w:jc w:val="center"/>
        <w:rPr>
          <w:u w:val="single"/>
          <w:lang w:eastAsia="es-ES"/>
        </w:rPr>
      </w:pPr>
      <w:r w:rsidRPr="0005186E">
        <w:rPr>
          <w:lang w:eastAsia="es-ES"/>
        </w:rPr>
        <w:drawing>
          <wp:inline distT="0" distB="0" distL="0" distR="0" wp14:anchorId="1377D356" wp14:editId="46BB08E5">
            <wp:extent cx="5400040" cy="4100195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2516" w14:textId="284C6BBB" w:rsidR="00D31B49" w:rsidRDefault="00D55F78" w:rsidP="0055221F">
      <w:pPr>
        <w:pStyle w:val="Ttulo1"/>
        <w:numPr>
          <w:ilvl w:val="1"/>
          <w:numId w:val="3"/>
        </w:numPr>
        <w:tabs>
          <w:tab w:val="num" w:pos="360"/>
        </w:tabs>
        <w:ind w:left="0" w:firstLine="0"/>
        <w:jc w:val="both"/>
        <w:rPr>
          <w:rFonts w:ascii="Calibri" w:hAnsi="Calibri"/>
          <w:b w:val="0"/>
          <w:sz w:val="24"/>
          <w:szCs w:val="22"/>
        </w:rPr>
      </w:pPr>
      <w:r>
        <w:rPr>
          <w:rFonts w:ascii="Calibri" w:hAnsi="Calibri"/>
          <w:b w:val="0"/>
          <w:sz w:val="24"/>
          <w:szCs w:val="22"/>
        </w:rPr>
        <w:lastRenderedPageBreak/>
        <w:t>Todo el espacio restante sin asignar, que queda libre</w:t>
      </w:r>
      <w:r w:rsidR="00342C1B">
        <w:rPr>
          <w:rFonts w:ascii="Calibri" w:hAnsi="Calibri"/>
          <w:b w:val="0"/>
          <w:sz w:val="24"/>
          <w:szCs w:val="22"/>
        </w:rPr>
        <w:t xml:space="preserve"> </w:t>
      </w:r>
      <w:r>
        <w:rPr>
          <w:rFonts w:ascii="Calibri" w:hAnsi="Calibri"/>
          <w:b w:val="0"/>
          <w:sz w:val="24"/>
          <w:szCs w:val="22"/>
        </w:rPr>
        <w:t xml:space="preserve">debe ser un </w:t>
      </w:r>
      <w:r>
        <w:rPr>
          <w:rFonts w:ascii="Calibri" w:hAnsi="Calibri"/>
          <w:sz w:val="24"/>
          <w:szCs w:val="22"/>
        </w:rPr>
        <w:t>volumen dinámico d</w:t>
      </w:r>
      <w:r w:rsidRPr="00AB56C7">
        <w:rPr>
          <w:rFonts w:ascii="Calibri" w:hAnsi="Calibri"/>
          <w:sz w:val="24"/>
          <w:szCs w:val="22"/>
        </w:rPr>
        <w:t>istribuido</w:t>
      </w:r>
      <w:r>
        <w:rPr>
          <w:rFonts w:ascii="Calibri" w:hAnsi="Calibri"/>
          <w:b w:val="0"/>
          <w:sz w:val="24"/>
          <w:szCs w:val="22"/>
        </w:rPr>
        <w:t xml:space="preserve">. Asígnalo la letra </w:t>
      </w:r>
      <w:r>
        <w:rPr>
          <w:rFonts w:ascii="Calibri" w:hAnsi="Calibri"/>
          <w:sz w:val="24"/>
          <w:szCs w:val="22"/>
        </w:rPr>
        <w:t>L</w:t>
      </w:r>
      <w:r w:rsidRPr="00792FAD">
        <w:rPr>
          <w:rFonts w:ascii="Calibri" w:hAnsi="Calibri"/>
          <w:sz w:val="24"/>
          <w:szCs w:val="22"/>
        </w:rPr>
        <w:t>:</w:t>
      </w:r>
      <w:r>
        <w:rPr>
          <w:rFonts w:ascii="Calibri" w:hAnsi="Calibri"/>
          <w:b w:val="0"/>
          <w:sz w:val="24"/>
          <w:szCs w:val="22"/>
        </w:rPr>
        <w:t xml:space="preserve"> y etiqueta </w:t>
      </w:r>
      <w:r w:rsidRPr="00792FAD">
        <w:rPr>
          <w:rFonts w:ascii="Calibri" w:hAnsi="Calibri"/>
          <w:sz w:val="24"/>
          <w:szCs w:val="22"/>
        </w:rPr>
        <w:t>Varios</w:t>
      </w:r>
      <w:r>
        <w:rPr>
          <w:rFonts w:ascii="Calibri" w:hAnsi="Calibri"/>
          <w:b w:val="0"/>
          <w:sz w:val="24"/>
          <w:szCs w:val="22"/>
        </w:rPr>
        <w:t>.</w:t>
      </w:r>
    </w:p>
    <w:p w14:paraId="16CDBEB3" w14:textId="12DFE93A" w:rsidR="003B09DE" w:rsidRPr="003B09DE" w:rsidRDefault="003B09DE" w:rsidP="003B09DE">
      <w:pPr>
        <w:jc w:val="center"/>
        <w:rPr>
          <w:lang w:eastAsia="es-ES"/>
        </w:rPr>
      </w:pPr>
      <w:r w:rsidRPr="003B09DE">
        <w:rPr>
          <w:lang w:eastAsia="es-ES"/>
        </w:rPr>
        <w:drawing>
          <wp:inline distT="0" distB="0" distL="0" distR="0" wp14:anchorId="33031EC0" wp14:editId="19BF8CEF">
            <wp:extent cx="3787468" cy="3086367"/>
            <wp:effectExtent l="0" t="0" r="381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43F2" w14:textId="2E0A6414" w:rsidR="0031392F" w:rsidRDefault="00C6280C" w:rsidP="00C6280C">
      <w:pPr>
        <w:jc w:val="center"/>
        <w:rPr>
          <w:lang w:eastAsia="es-ES"/>
        </w:rPr>
      </w:pPr>
      <w:r w:rsidRPr="00C6280C">
        <w:rPr>
          <w:lang w:eastAsia="es-ES"/>
        </w:rPr>
        <w:drawing>
          <wp:inline distT="0" distB="0" distL="0" distR="0" wp14:anchorId="6FDEBD07" wp14:editId="3B1D290E">
            <wp:extent cx="3772227" cy="3048264"/>
            <wp:effectExtent l="0" t="0" r="0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1786" w14:textId="35998831" w:rsidR="009E76F0" w:rsidRPr="0031392F" w:rsidRDefault="009E76F0" w:rsidP="00C6280C">
      <w:pPr>
        <w:jc w:val="center"/>
        <w:rPr>
          <w:lang w:eastAsia="es-ES"/>
        </w:rPr>
      </w:pPr>
      <w:r w:rsidRPr="009E76F0">
        <w:rPr>
          <w:lang w:eastAsia="es-ES"/>
        </w:rPr>
        <w:lastRenderedPageBreak/>
        <w:drawing>
          <wp:inline distT="0" distB="0" distL="0" distR="0" wp14:anchorId="5E0A906C" wp14:editId="62053F33">
            <wp:extent cx="5400040" cy="4056380"/>
            <wp:effectExtent l="0" t="0" r="0" b="127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6F0" w:rsidRPr="0031392F" w:rsidSect="00E5458B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9C053" w14:textId="77777777" w:rsidR="003B4BC2" w:rsidRDefault="003B4BC2" w:rsidP="002F5C04">
      <w:pPr>
        <w:spacing w:after="0" w:line="240" w:lineRule="auto"/>
      </w:pPr>
      <w:r>
        <w:separator/>
      </w:r>
    </w:p>
  </w:endnote>
  <w:endnote w:type="continuationSeparator" w:id="0">
    <w:p w14:paraId="0B6207E9" w14:textId="77777777" w:rsidR="003B4BC2" w:rsidRDefault="003B4BC2" w:rsidP="002F5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0B0A0" w14:textId="77777777" w:rsidR="002F5C04" w:rsidRDefault="00593420" w:rsidP="00593420">
    <w:pPr>
      <w:pStyle w:val="Encabezado"/>
      <w:jc w:val="center"/>
      <w:rPr>
        <w:i/>
      </w:rPr>
    </w:pPr>
    <w:r w:rsidRPr="002F5C04">
      <w:rPr>
        <w:i/>
      </w:rPr>
      <w:t xml:space="preserve">MÓDULO: </w:t>
    </w:r>
    <w:r w:rsidR="00962E48">
      <w:rPr>
        <w:i/>
      </w:rPr>
      <w:t>SISTEMAS INFORMÁTICOS</w:t>
    </w:r>
    <w:r>
      <w:rPr>
        <w:i/>
      </w:rPr>
      <w:t xml:space="preserve"> (</w:t>
    </w:r>
    <w:r w:rsidR="00962E48">
      <w:rPr>
        <w:i/>
      </w:rPr>
      <w:t>S</w:t>
    </w:r>
    <w:r w:rsidRPr="002F5C04">
      <w:rPr>
        <w:i/>
      </w:rPr>
      <w:t>.I.)</w:t>
    </w:r>
  </w:p>
  <w:p w14:paraId="3324CF34" w14:textId="77777777" w:rsidR="00971AEE" w:rsidRPr="00593420" w:rsidRDefault="00971AEE" w:rsidP="00593420">
    <w:pPr>
      <w:pStyle w:val="Encabezado"/>
      <w:jc w:val="center"/>
    </w:pPr>
    <w:r>
      <w:rPr>
        <w:i/>
      </w:rPr>
      <w:t>Profesor: Roberto Macho González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51EDD" w14:textId="77777777" w:rsidR="003B4BC2" w:rsidRDefault="003B4BC2" w:rsidP="002F5C04">
      <w:pPr>
        <w:spacing w:after="0" w:line="240" w:lineRule="auto"/>
      </w:pPr>
      <w:r>
        <w:separator/>
      </w:r>
    </w:p>
  </w:footnote>
  <w:footnote w:type="continuationSeparator" w:id="0">
    <w:p w14:paraId="73890D53" w14:textId="77777777" w:rsidR="003B4BC2" w:rsidRDefault="003B4BC2" w:rsidP="002F5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AB8B9" w14:textId="77777777" w:rsidR="002F5C04" w:rsidRDefault="007C6E26" w:rsidP="002F5C04">
    <w:pPr>
      <w:pStyle w:val="Encabezado"/>
      <w:jc w:val="center"/>
      <w:rPr>
        <w:i/>
      </w:rPr>
    </w:pPr>
    <w:r w:rsidRPr="001C6BC0">
      <w:rPr>
        <w:bCs/>
        <w:noProof/>
        <w:sz w:val="20"/>
      </w:rPr>
      <w:drawing>
        <wp:anchor distT="0" distB="0" distL="114300" distR="114300" simplePos="0" relativeHeight="251656704" behindDoc="1" locked="0" layoutInCell="1" allowOverlap="1" wp14:anchorId="164A05D8" wp14:editId="30CEDDB3">
          <wp:simplePos x="0" y="0"/>
          <wp:positionH relativeFrom="column">
            <wp:posOffset>4559300</wp:posOffset>
          </wp:positionH>
          <wp:positionV relativeFrom="paragraph">
            <wp:posOffset>-426085</wp:posOffset>
          </wp:positionV>
          <wp:extent cx="1143000" cy="800100"/>
          <wp:effectExtent l="0" t="0" r="0" b="0"/>
          <wp:wrapThrough wrapText="bothSides">
            <wp:wrapPolygon edited="0">
              <wp:start x="0" y="0"/>
              <wp:lineTo x="0" y="21086"/>
              <wp:lineTo x="21240" y="21086"/>
              <wp:lineTo x="21240" y="0"/>
              <wp:lineTo x="0" y="0"/>
            </wp:wrapPolygon>
          </wp:wrapThrough>
          <wp:docPr id="5" name="Imagen 5" descr="agl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agl_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C6BC0">
      <w:rPr>
        <w:bCs/>
        <w:noProof/>
        <w:sz w:val="20"/>
      </w:rPr>
      <w:drawing>
        <wp:anchor distT="0" distB="0" distL="114300" distR="114300" simplePos="0" relativeHeight="251689472" behindDoc="1" locked="0" layoutInCell="1" allowOverlap="1" wp14:anchorId="0B1BF8A4" wp14:editId="4B1E7289">
          <wp:simplePos x="0" y="0"/>
          <wp:positionH relativeFrom="column">
            <wp:posOffset>-482600</wp:posOffset>
          </wp:positionH>
          <wp:positionV relativeFrom="paragraph">
            <wp:posOffset>-349885</wp:posOffset>
          </wp:positionV>
          <wp:extent cx="2209800" cy="685800"/>
          <wp:effectExtent l="0" t="0" r="0" b="0"/>
          <wp:wrapThrough wrapText="bothSides">
            <wp:wrapPolygon edited="0">
              <wp:start x="0" y="0"/>
              <wp:lineTo x="0" y="21000"/>
              <wp:lineTo x="21414" y="21000"/>
              <wp:lineTo x="21414" y="0"/>
              <wp:lineTo x="0" y="0"/>
            </wp:wrapPolygon>
          </wp:wrapThrough>
          <wp:docPr id="6" name="Imagen 6" descr="C:\Users\herranisa\AppData\Local\Temp\Temp1_RV__Logotipo_Consejería (1).zip\Escudos Consejería (pequeños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C:\Users\herranisa\AppData\Local\Temp\Temp1_RV__Logotipo_Consejería (1).zip\Escudos Consejería (pequeños).bm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9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6475D85D" w14:textId="77777777" w:rsidR="00CA6DD7" w:rsidRDefault="00CA6DD7" w:rsidP="002F5C04">
    <w:pPr>
      <w:pStyle w:val="Encabezado"/>
      <w:jc w:val="center"/>
      <w:rPr>
        <w:i/>
      </w:rPr>
    </w:pPr>
  </w:p>
  <w:p w14:paraId="290D6F9E" w14:textId="34BD7D1F" w:rsidR="002F5C04" w:rsidRPr="002F5C04" w:rsidRDefault="002F5C04" w:rsidP="002F5C04">
    <w:pPr>
      <w:pStyle w:val="Encabezado"/>
      <w:jc w:val="center"/>
      <w:rPr>
        <w:i/>
      </w:rPr>
    </w:pPr>
    <w:r>
      <w:rPr>
        <w:i/>
      </w:rPr>
      <w:t>C.F.G.S. Desarrollo de Aplicaciones Multiplat</w:t>
    </w:r>
    <w:r w:rsidR="001965BB">
      <w:rPr>
        <w:i/>
      </w:rPr>
      <w:t>a</w:t>
    </w:r>
    <w:r>
      <w:rPr>
        <w:i/>
      </w:rPr>
      <w:t>forma (D.A.M.)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F088F"/>
    <w:multiLevelType w:val="hybridMultilevel"/>
    <w:tmpl w:val="53EC0F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EC373C"/>
    <w:multiLevelType w:val="hybridMultilevel"/>
    <w:tmpl w:val="85BE53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1C0065"/>
    <w:multiLevelType w:val="hybridMultilevel"/>
    <w:tmpl w:val="B44C49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9969496">
    <w:abstractNumId w:val="2"/>
  </w:num>
  <w:num w:numId="2" w16cid:durableId="138115465">
    <w:abstractNumId w:val="1"/>
  </w:num>
  <w:num w:numId="3" w16cid:durableId="1818111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71D"/>
    <w:rsid w:val="0005186E"/>
    <w:rsid w:val="000572A7"/>
    <w:rsid w:val="0006129F"/>
    <w:rsid w:val="00062636"/>
    <w:rsid w:val="00067B29"/>
    <w:rsid w:val="0008031A"/>
    <w:rsid w:val="000956EC"/>
    <w:rsid w:val="000A43C9"/>
    <w:rsid w:val="000D76AA"/>
    <w:rsid w:val="000F368C"/>
    <w:rsid w:val="001120B9"/>
    <w:rsid w:val="00115138"/>
    <w:rsid w:val="00151722"/>
    <w:rsid w:val="00154FF2"/>
    <w:rsid w:val="00162BAC"/>
    <w:rsid w:val="00164695"/>
    <w:rsid w:val="00165465"/>
    <w:rsid w:val="001764EE"/>
    <w:rsid w:val="001965BB"/>
    <w:rsid w:val="001B311A"/>
    <w:rsid w:val="001D1C92"/>
    <w:rsid w:val="001E4B9D"/>
    <w:rsid w:val="001F2588"/>
    <w:rsid w:val="00204C7C"/>
    <w:rsid w:val="00207C35"/>
    <w:rsid w:val="0021024C"/>
    <w:rsid w:val="0024070F"/>
    <w:rsid w:val="00291A14"/>
    <w:rsid w:val="002A5661"/>
    <w:rsid w:val="002D24BC"/>
    <w:rsid w:val="002F2F0E"/>
    <w:rsid w:val="002F3947"/>
    <w:rsid w:val="002F5B65"/>
    <w:rsid w:val="002F5C04"/>
    <w:rsid w:val="0031392F"/>
    <w:rsid w:val="00337160"/>
    <w:rsid w:val="00342C1B"/>
    <w:rsid w:val="00371E0A"/>
    <w:rsid w:val="003A286F"/>
    <w:rsid w:val="003A2B90"/>
    <w:rsid w:val="003B09DE"/>
    <w:rsid w:val="003B4BC2"/>
    <w:rsid w:val="003C10C7"/>
    <w:rsid w:val="003E602E"/>
    <w:rsid w:val="003F1F0D"/>
    <w:rsid w:val="004409B9"/>
    <w:rsid w:val="00471968"/>
    <w:rsid w:val="00491E72"/>
    <w:rsid w:val="004C6521"/>
    <w:rsid w:val="00515429"/>
    <w:rsid w:val="0055221F"/>
    <w:rsid w:val="00566EA0"/>
    <w:rsid w:val="00593420"/>
    <w:rsid w:val="005A5855"/>
    <w:rsid w:val="005B7129"/>
    <w:rsid w:val="005D19CC"/>
    <w:rsid w:val="005D26DB"/>
    <w:rsid w:val="005E17EC"/>
    <w:rsid w:val="005E5987"/>
    <w:rsid w:val="005F0EDD"/>
    <w:rsid w:val="00614A48"/>
    <w:rsid w:val="0064031D"/>
    <w:rsid w:val="00660308"/>
    <w:rsid w:val="0069689E"/>
    <w:rsid w:val="006A5C89"/>
    <w:rsid w:val="006C72D8"/>
    <w:rsid w:val="006D47D3"/>
    <w:rsid w:val="006E6406"/>
    <w:rsid w:val="007162C8"/>
    <w:rsid w:val="0072412D"/>
    <w:rsid w:val="0073033D"/>
    <w:rsid w:val="00742C0D"/>
    <w:rsid w:val="007503B9"/>
    <w:rsid w:val="0078401E"/>
    <w:rsid w:val="00785B3F"/>
    <w:rsid w:val="007868F6"/>
    <w:rsid w:val="0078716D"/>
    <w:rsid w:val="007A402C"/>
    <w:rsid w:val="007C6E26"/>
    <w:rsid w:val="007F157D"/>
    <w:rsid w:val="007F79FC"/>
    <w:rsid w:val="00803F6D"/>
    <w:rsid w:val="00804914"/>
    <w:rsid w:val="0082539A"/>
    <w:rsid w:val="00876401"/>
    <w:rsid w:val="008A5696"/>
    <w:rsid w:val="008A7435"/>
    <w:rsid w:val="008C1919"/>
    <w:rsid w:val="008C75C0"/>
    <w:rsid w:val="008D271D"/>
    <w:rsid w:val="008E30A4"/>
    <w:rsid w:val="008E41CB"/>
    <w:rsid w:val="008F5B08"/>
    <w:rsid w:val="008F7A82"/>
    <w:rsid w:val="009047FE"/>
    <w:rsid w:val="00905D4A"/>
    <w:rsid w:val="00912C82"/>
    <w:rsid w:val="00922BA4"/>
    <w:rsid w:val="00945407"/>
    <w:rsid w:val="00962E48"/>
    <w:rsid w:val="00971AEE"/>
    <w:rsid w:val="0097340B"/>
    <w:rsid w:val="009768D7"/>
    <w:rsid w:val="00997104"/>
    <w:rsid w:val="009978DA"/>
    <w:rsid w:val="009B24E3"/>
    <w:rsid w:val="009B52B7"/>
    <w:rsid w:val="009B789F"/>
    <w:rsid w:val="009D7BC5"/>
    <w:rsid w:val="009E76F0"/>
    <w:rsid w:val="009F310E"/>
    <w:rsid w:val="00A134F3"/>
    <w:rsid w:val="00A20217"/>
    <w:rsid w:val="00A22548"/>
    <w:rsid w:val="00A36FDF"/>
    <w:rsid w:val="00A63E3E"/>
    <w:rsid w:val="00A64D76"/>
    <w:rsid w:val="00AB0922"/>
    <w:rsid w:val="00AB6EBD"/>
    <w:rsid w:val="00AC79B9"/>
    <w:rsid w:val="00AD36D3"/>
    <w:rsid w:val="00AE488F"/>
    <w:rsid w:val="00B078D3"/>
    <w:rsid w:val="00B17942"/>
    <w:rsid w:val="00B31075"/>
    <w:rsid w:val="00B31E6F"/>
    <w:rsid w:val="00B322FC"/>
    <w:rsid w:val="00B4141C"/>
    <w:rsid w:val="00B425E2"/>
    <w:rsid w:val="00B6666E"/>
    <w:rsid w:val="00B701F6"/>
    <w:rsid w:val="00B71E14"/>
    <w:rsid w:val="00B91EE5"/>
    <w:rsid w:val="00BA10B2"/>
    <w:rsid w:val="00BA6D73"/>
    <w:rsid w:val="00BF4016"/>
    <w:rsid w:val="00C055C9"/>
    <w:rsid w:val="00C05773"/>
    <w:rsid w:val="00C45D07"/>
    <w:rsid w:val="00C46964"/>
    <w:rsid w:val="00C556A0"/>
    <w:rsid w:val="00C6280C"/>
    <w:rsid w:val="00C72857"/>
    <w:rsid w:val="00C81EF1"/>
    <w:rsid w:val="00C952F1"/>
    <w:rsid w:val="00CA6DD7"/>
    <w:rsid w:val="00CC6793"/>
    <w:rsid w:val="00CD3B06"/>
    <w:rsid w:val="00D102C5"/>
    <w:rsid w:val="00D1485E"/>
    <w:rsid w:val="00D31B49"/>
    <w:rsid w:val="00D55F78"/>
    <w:rsid w:val="00DC02AB"/>
    <w:rsid w:val="00E04A77"/>
    <w:rsid w:val="00E23491"/>
    <w:rsid w:val="00E5458B"/>
    <w:rsid w:val="00E65902"/>
    <w:rsid w:val="00E73C9A"/>
    <w:rsid w:val="00E84757"/>
    <w:rsid w:val="00EE1AC9"/>
    <w:rsid w:val="00EE4533"/>
    <w:rsid w:val="00EF0500"/>
    <w:rsid w:val="00F104CD"/>
    <w:rsid w:val="00F15288"/>
    <w:rsid w:val="00F21273"/>
    <w:rsid w:val="00FB1341"/>
    <w:rsid w:val="00FC361E"/>
    <w:rsid w:val="00FC6A43"/>
    <w:rsid w:val="00FD5A53"/>
    <w:rsid w:val="00FE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01070"/>
  <w15:docId w15:val="{14E5844F-27D1-47BE-BC1E-E926023BF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58B"/>
  </w:style>
  <w:style w:type="paragraph" w:styleId="Ttulo1">
    <w:name w:val="heading 1"/>
    <w:basedOn w:val="Normal"/>
    <w:next w:val="Normal"/>
    <w:link w:val="Ttulo1Car"/>
    <w:qFormat/>
    <w:rsid w:val="009047FE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5C04"/>
  </w:style>
  <w:style w:type="paragraph" w:styleId="Piedepgina">
    <w:name w:val="footer"/>
    <w:basedOn w:val="Normal"/>
    <w:link w:val="Piedepgina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5C04"/>
  </w:style>
  <w:style w:type="paragraph" w:styleId="Textodeglobo">
    <w:name w:val="Balloon Text"/>
    <w:basedOn w:val="Normal"/>
    <w:link w:val="TextodegloboCar"/>
    <w:uiPriority w:val="99"/>
    <w:semiHidden/>
    <w:unhideWhenUsed/>
    <w:rsid w:val="002F5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C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F5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2254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9047FE"/>
    <w:rPr>
      <w:rFonts w:ascii="Cambria" w:eastAsia="Times New Roman" w:hAnsi="Cambria" w:cs="Times New Roman"/>
      <w:b/>
      <w:bCs/>
      <w:kern w:val="32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5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o\OneDrive%20-%20Educantabria\TRABAJO\CURSO_22-23%20-%20ROBERTO\DAM1T-SI\DAM1_SI_UT_PLANTILLA_ACTIVIDAD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DAM1_SI_UT_PLANTILLA_ACTIVIDADES.dotx</Template>
  <TotalTime>353</TotalTime>
  <Pages>13</Pages>
  <Words>791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</dc:creator>
  <cp:lastModifiedBy>Albano Díez De Paulino</cp:lastModifiedBy>
  <cp:revision>154</cp:revision>
  <dcterms:created xsi:type="dcterms:W3CDTF">2023-01-31T13:00:00Z</dcterms:created>
  <dcterms:modified xsi:type="dcterms:W3CDTF">2023-02-06T19:04:00Z</dcterms:modified>
</cp:coreProperties>
</file>