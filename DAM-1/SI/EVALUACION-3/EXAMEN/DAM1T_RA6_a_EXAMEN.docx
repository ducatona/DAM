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F320CD" w14:textId="77777777" w:rsidR="002F5C04" w:rsidRDefault="002F5C0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7"/>
        <w:gridCol w:w="600"/>
        <w:gridCol w:w="141"/>
        <w:gridCol w:w="1077"/>
        <w:gridCol w:w="3210"/>
        <w:gridCol w:w="1487"/>
        <w:gridCol w:w="422"/>
      </w:tblGrid>
      <w:tr w:rsidR="002F5C04" w14:paraId="2604C90B" w14:textId="77777777" w:rsidTr="00F7407D">
        <w:tc>
          <w:tcPr>
            <w:tcW w:w="1557" w:type="dxa"/>
          </w:tcPr>
          <w:p w14:paraId="453E5B39" w14:textId="77777777" w:rsidR="002F5C04" w:rsidRPr="00130A30" w:rsidRDefault="002F5C04" w:rsidP="002F5C04">
            <w:pPr>
              <w:rPr>
                <w:b/>
              </w:rPr>
            </w:pPr>
            <w:r w:rsidRPr="00130A30">
              <w:rPr>
                <w:b/>
              </w:rPr>
              <w:t>CURSO:</w:t>
            </w:r>
          </w:p>
        </w:tc>
        <w:tc>
          <w:tcPr>
            <w:tcW w:w="537" w:type="dxa"/>
          </w:tcPr>
          <w:p w14:paraId="043E7234" w14:textId="77777777" w:rsidR="002F5C04" w:rsidRPr="000956EC" w:rsidRDefault="00356104" w:rsidP="00871B3D">
            <w:pPr>
              <w:rPr>
                <w:b/>
              </w:rPr>
            </w:pPr>
            <w:r>
              <w:rPr>
                <w:b/>
              </w:rPr>
              <w:t>1</w:t>
            </w:r>
            <w:r w:rsidR="00116307">
              <w:rPr>
                <w:b/>
              </w:rPr>
              <w:t>º</w:t>
            </w:r>
          </w:p>
        </w:tc>
        <w:tc>
          <w:tcPr>
            <w:tcW w:w="1231" w:type="dxa"/>
            <w:gridSpan w:val="2"/>
          </w:tcPr>
          <w:p w14:paraId="6AAFD5DB" w14:textId="77777777" w:rsidR="002F5C04" w:rsidRPr="00130A30" w:rsidRDefault="002F5C04" w:rsidP="00871B3D">
            <w:pPr>
              <w:jc w:val="center"/>
              <w:rPr>
                <w:b/>
              </w:rPr>
            </w:pPr>
            <w:r w:rsidRPr="00130A30">
              <w:rPr>
                <w:b/>
              </w:rPr>
              <w:t>MÓDULO:</w:t>
            </w:r>
          </w:p>
        </w:tc>
        <w:tc>
          <w:tcPr>
            <w:tcW w:w="3471" w:type="dxa"/>
          </w:tcPr>
          <w:p w14:paraId="76AC2FC3" w14:textId="77777777" w:rsidR="002F5C04" w:rsidRDefault="00356104" w:rsidP="00871B3D">
            <w:r>
              <w:t>SISTEMAS INFORMÁTICOS</w:t>
            </w:r>
          </w:p>
        </w:tc>
        <w:tc>
          <w:tcPr>
            <w:tcW w:w="1487" w:type="dxa"/>
          </w:tcPr>
          <w:p w14:paraId="46B139AF" w14:textId="77777777" w:rsidR="002F5C04" w:rsidRPr="00130A30" w:rsidRDefault="002F5C04" w:rsidP="00871B3D">
            <w:pPr>
              <w:jc w:val="center"/>
              <w:rPr>
                <w:b/>
              </w:rPr>
            </w:pPr>
            <w:r w:rsidRPr="00130A30">
              <w:rPr>
                <w:b/>
              </w:rPr>
              <w:t>EVALUACIÓN:</w:t>
            </w:r>
          </w:p>
        </w:tc>
        <w:tc>
          <w:tcPr>
            <w:tcW w:w="437" w:type="dxa"/>
          </w:tcPr>
          <w:p w14:paraId="17FED381" w14:textId="3C79F9F4" w:rsidR="002F5C04" w:rsidRDefault="000D1EBF" w:rsidP="00871B3D">
            <w:r>
              <w:t>3</w:t>
            </w:r>
          </w:p>
        </w:tc>
      </w:tr>
      <w:tr w:rsidR="002F5C04" w14:paraId="2C94054B" w14:textId="77777777" w:rsidTr="00F7407D">
        <w:tc>
          <w:tcPr>
            <w:tcW w:w="1557" w:type="dxa"/>
          </w:tcPr>
          <w:p w14:paraId="20A161EC" w14:textId="77777777" w:rsidR="002F5C04" w:rsidRPr="00130A30" w:rsidRDefault="002F5C04" w:rsidP="002F5C04">
            <w:pPr>
              <w:rPr>
                <w:b/>
              </w:rPr>
            </w:pPr>
            <w:r w:rsidRPr="00130A30">
              <w:rPr>
                <w:b/>
              </w:rPr>
              <w:t>UNIDAD:</w:t>
            </w:r>
          </w:p>
        </w:tc>
        <w:tc>
          <w:tcPr>
            <w:tcW w:w="537" w:type="dxa"/>
          </w:tcPr>
          <w:p w14:paraId="6A3653AD" w14:textId="31573BCB" w:rsidR="002F5C04" w:rsidRPr="000956EC" w:rsidRDefault="000D1EBF" w:rsidP="00871B3D">
            <w:pPr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6626" w:type="dxa"/>
            <w:gridSpan w:val="5"/>
          </w:tcPr>
          <w:p w14:paraId="413515D9" w14:textId="31559B94" w:rsidR="002F5C04" w:rsidRDefault="000D1EBF" w:rsidP="00871B3D">
            <w:r w:rsidRPr="000D1EBF">
              <w:t>Gestión de recursos en red</w:t>
            </w:r>
            <w:r>
              <w:t>- RA6-a</w:t>
            </w:r>
          </w:p>
        </w:tc>
      </w:tr>
      <w:tr w:rsidR="002F5C04" w14:paraId="6DA556CB" w14:textId="77777777" w:rsidTr="00F7407D">
        <w:tc>
          <w:tcPr>
            <w:tcW w:w="1557" w:type="dxa"/>
          </w:tcPr>
          <w:p w14:paraId="459BD175" w14:textId="77777777" w:rsidR="002F5C04" w:rsidRPr="00130A30" w:rsidRDefault="002F5C04" w:rsidP="002F5C04">
            <w:pPr>
              <w:rPr>
                <w:b/>
              </w:rPr>
            </w:pPr>
            <w:r>
              <w:rPr>
                <w:b/>
              </w:rPr>
              <w:t>ACTIVIDAD:</w:t>
            </w:r>
          </w:p>
        </w:tc>
        <w:tc>
          <w:tcPr>
            <w:tcW w:w="537" w:type="dxa"/>
          </w:tcPr>
          <w:p w14:paraId="05BF4CB9" w14:textId="66007659" w:rsidR="002F5C04" w:rsidRPr="000956EC" w:rsidRDefault="000D1EBF" w:rsidP="00871B3D">
            <w:pPr>
              <w:rPr>
                <w:b/>
              </w:rPr>
            </w:pPr>
            <w:r>
              <w:rPr>
                <w:b/>
              </w:rPr>
              <w:t>P.O.</w:t>
            </w:r>
          </w:p>
        </w:tc>
        <w:tc>
          <w:tcPr>
            <w:tcW w:w="6626" w:type="dxa"/>
            <w:gridSpan w:val="5"/>
          </w:tcPr>
          <w:p w14:paraId="16EF192B" w14:textId="7D508622" w:rsidR="002F5C04" w:rsidRDefault="000D1EBF" w:rsidP="00871B3D">
            <w:r w:rsidRPr="000D1EBF">
              <w:t>a) Se ha configurado el acceso a recursos locales y recursos de red.</w:t>
            </w:r>
          </w:p>
        </w:tc>
      </w:tr>
      <w:tr w:rsidR="000956EC" w14:paraId="0D94C3B2" w14:textId="77777777" w:rsidTr="00F7407D">
        <w:tc>
          <w:tcPr>
            <w:tcW w:w="1557" w:type="dxa"/>
          </w:tcPr>
          <w:p w14:paraId="7AFF9138" w14:textId="77777777" w:rsidR="000956EC" w:rsidRPr="00130A30" w:rsidRDefault="000956EC" w:rsidP="002F5C04">
            <w:pPr>
              <w:rPr>
                <w:b/>
              </w:rPr>
            </w:pPr>
            <w:r>
              <w:rPr>
                <w:b/>
              </w:rPr>
              <w:t>ALUMNO</w:t>
            </w:r>
            <w:r w:rsidRPr="00130A30">
              <w:rPr>
                <w:b/>
              </w:rPr>
              <w:t>:</w:t>
            </w:r>
          </w:p>
        </w:tc>
        <w:tc>
          <w:tcPr>
            <w:tcW w:w="7163" w:type="dxa"/>
            <w:gridSpan w:val="6"/>
          </w:tcPr>
          <w:p w14:paraId="39730BB4" w14:textId="18F89825" w:rsidR="000956EC" w:rsidRDefault="0028192B" w:rsidP="00871B3D">
            <w:r>
              <w:t>ALBANO DÍEZ DE PAULINO</w:t>
            </w:r>
          </w:p>
        </w:tc>
      </w:tr>
      <w:tr w:rsidR="00F7407D" w14:paraId="691FA76A" w14:textId="77777777" w:rsidTr="00F7407D">
        <w:trPr>
          <w:gridAfter w:val="4"/>
          <w:wAfter w:w="6485" w:type="dxa"/>
          <w:trHeight w:val="618"/>
        </w:trPr>
        <w:tc>
          <w:tcPr>
            <w:tcW w:w="1557" w:type="dxa"/>
          </w:tcPr>
          <w:p w14:paraId="1F244C32" w14:textId="77777777" w:rsidR="00F7407D" w:rsidRPr="00130A30" w:rsidRDefault="00F7407D" w:rsidP="00871B3D">
            <w:pPr>
              <w:jc w:val="center"/>
              <w:rPr>
                <w:b/>
              </w:rPr>
            </w:pPr>
            <w:r w:rsidRPr="00130A30">
              <w:rPr>
                <w:b/>
              </w:rPr>
              <w:t>CALIFICACIÓN:</w:t>
            </w:r>
          </w:p>
        </w:tc>
        <w:tc>
          <w:tcPr>
            <w:tcW w:w="678" w:type="dxa"/>
            <w:gridSpan w:val="2"/>
          </w:tcPr>
          <w:p w14:paraId="4E8BED69" w14:textId="77777777" w:rsidR="00F7407D" w:rsidRPr="00F7407D" w:rsidRDefault="00F7407D" w:rsidP="00871B3D">
            <w:pPr>
              <w:rPr>
                <w:sz w:val="32"/>
                <w:szCs w:val="32"/>
              </w:rPr>
            </w:pPr>
          </w:p>
        </w:tc>
      </w:tr>
    </w:tbl>
    <w:p w14:paraId="7E667847" w14:textId="77777777" w:rsidR="00E5458B" w:rsidRDefault="00E5458B" w:rsidP="002F5C04">
      <w:pPr>
        <w:tabs>
          <w:tab w:val="left" w:pos="1811"/>
        </w:tabs>
      </w:pPr>
    </w:p>
    <w:p w14:paraId="7031DC45" w14:textId="77777777" w:rsidR="007E4C29" w:rsidRPr="00545B97" w:rsidRDefault="007E4C29" w:rsidP="007E4C29">
      <w:pPr>
        <w:tabs>
          <w:tab w:val="left" w:pos="1811"/>
        </w:tabs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INSTRUCCIONES DE LA PRUEBA:</w:t>
      </w:r>
    </w:p>
    <w:p w14:paraId="43DC364E" w14:textId="77777777" w:rsidR="007E4C29" w:rsidRDefault="007E4C29" w:rsidP="007E4C29">
      <w:pPr>
        <w:tabs>
          <w:tab w:val="left" w:pos="1811"/>
        </w:tabs>
        <w:rPr>
          <w:sz w:val="24"/>
          <w:szCs w:val="24"/>
        </w:rPr>
      </w:pPr>
      <w:r>
        <w:rPr>
          <w:sz w:val="24"/>
          <w:szCs w:val="24"/>
        </w:rPr>
        <w:t>PUNTUACIÓN: 10 PUNTOS.</w:t>
      </w:r>
    </w:p>
    <w:p w14:paraId="721C3642" w14:textId="77777777" w:rsidR="007E4C29" w:rsidRDefault="007E4C29" w:rsidP="007E4C29">
      <w:pPr>
        <w:tabs>
          <w:tab w:val="left" w:pos="1811"/>
        </w:tabs>
        <w:rPr>
          <w:sz w:val="24"/>
          <w:szCs w:val="24"/>
        </w:rPr>
      </w:pPr>
      <w:r>
        <w:rPr>
          <w:sz w:val="24"/>
          <w:szCs w:val="24"/>
        </w:rPr>
        <w:t>- TIEMPO ESTIMADO DE REALIZACIÓN: 150 MINUTOS.</w:t>
      </w:r>
    </w:p>
    <w:p w14:paraId="3F5A7FB5" w14:textId="77777777" w:rsidR="007E4C29" w:rsidRDefault="007E4C29" w:rsidP="007E4C29">
      <w:pPr>
        <w:tabs>
          <w:tab w:val="left" w:pos="1811"/>
        </w:tabs>
        <w:rPr>
          <w:sz w:val="24"/>
          <w:szCs w:val="24"/>
        </w:rPr>
      </w:pPr>
      <w:r>
        <w:rPr>
          <w:sz w:val="24"/>
          <w:szCs w:val="24"/>
        </w:rPr>
        <w:t>- NO UTILICES CAPTURAS DE PANTALLA COMPLETA. (UTILIZA LA HERRAMIENTA RECORTES DE WINDOWS)</w:t>
      </w:r>
    </w:p>
    <w:p w14:paraId="0DE214CE" w14:textId="77777777" w:rsidR="007E4C29" w:rsidRDefault="007E4C29" w:rsidP="007E4C29">
      <w:pPr>
        <w:tabs>
          <w:tab w:val="left" w:pos="1811"/>
        </w:tabs>
        <w:rPr>
          <w:sz w:val="24"/>
          <w:szCs w:val="24"/>
        </w:rPr>
      </w:pPr>
      <w:r>
        <w:rPr>
          <w:sz w:val="24"/>
          <w:szCs w:val="24"/>
        </w:rPr>
        <w:t>- INSERTA LOS RECORTES DEBAJO DEL APARTADO CORRESPONDIENTE UTILIZANDO ESTE MISMO DOCUMENTO WORD.</w:t>
      </w:r>
    </w:p>
    <w:p w14:paraId="3544D257" w14:textId="77777777" w:rsidR="007E4C29" w:rsidRDefault="007E4C29" w:rsidP="007E4C29">
      <w:pPr>
        <w:tabs>
          <w:tab w:val="left" w:pos="1811"/>
        </w:tabs>
        <w:rPr>
          <w:sz w:val="24"/>
          <w:szCs w:val="24"/>
        </w:rPr>
      </w:pPr>
      <w:r>
        <w:rPr>
          <w:sz w:val="24"/>
          <w:szCs w:val="24"/>
        </w:rPr>
        <w:t>- RECUERDA INCLUIR TU NOMBRE Y APELLIDOS, TANTO EN ESTE DOCUMENTO COMO EN EL NOMBRE DEL ARCHIVO.</w:t>
      </w:r>
    </w:p>
    <w:p w14:paraId="2C463397" w14:textId="77777777" w:rsidR="007E4C29" w:rsidRDefault="007E4C29" w:rsidP="007E4C29">
      <w:r w:rsidRPr="003005C9">
        <w:rPr>
          <w:bCs/>
        </w:rPr>
        <w:t>DESCRIPCIÓN PREVIA DE LA ACTIVIDAD:</w:t>
      </w:r>
      <w:r w:rsidRPr="003005C9">
        <w:br/>
        <w:t>En este caso, la empresa que solicita tus servicios es una pequeña emp</w:t>
      </w:r>
      <w:r>
        <w:t>resa llamada: LA PASIEGA SA., que dispone de varios</w:t>
      </w:r>
      <w:r w:rsidRPr="003005C9">
        <w:t xml:space="preserve"> equipos integrados en red. </w:t>
      </w:r>
    </w:p>
    <w:p w14:paraId="1C35F57C" w14:textId="77777777" w:rsidR="007E4C29" w:rsidRDefault="007E4C29" w:rsidP="007E4C29">
      <w:r w:rsidRPr="003005C9">
        <w:t xml:space="preserve">Uno de ellos tiene instalado el sistema operativo </w:t>
      </w:r>
      <w:r>
        <w:t xml:space="preserve">propietario Microsoft Windows 10 profesional y en otros equipos está instalado </w:t>
      </w:r>
      <w:r w:rsidRPr="003005C9">
        <w:t xml:space="preserve">con el sistema operativo </w:t>
      </w:r>
      <w:r>
        <w:t>Ubuntu 20.04 LTS.</w:t>
      </w:r>
      <w:r>
        <w:br/>
        <w:t>El equipo Windows 10, es</w:t>
      </w:r>
      <w:r w:rsidRPr="003005C9">
        <w:t xml:space="preserve"> utilizado por </w:t>
      </w:r>
      <w:r>
        <w:t>el dueño de la empresa</w:t>
      </w:r>
      <w:r w:rsidRPr="003005C9">
        <w:t>, cuyo nombre es (tu nombre</w:t>
      </w:r>
      <w:r>
        <w:t>).  (usuario de tipo administrador)</w:t>
      </w:r>
    </w:p>
    <w:p w14:paraId="5D17506A" w14:textId="446A3790" w:rsidR="007E4C29" w:rsidRDefault="007E4C29" w:rsidP="007E4C29">
      <w:pPr>
        <w:tabs>
          <w:tab w:val="left" w:pos="1811"/>
        </w:tabs>
      </w:pPr>
      <w:r>
        <w:t xml:space="preserve">Uno de los equipos Ubuntu es utilizado por un empleado llamado </w:t>
      </w:r>
      <w:r w:rsidR="0035671C">
        <w:t>Rodrigo</w:t>
      </w:r>
      <w:r>
        <w:t xml:space="preserve">, en turno de mañana con derechos de administrador y por una empleada llamada Ruth en turno de tarde, que es un usuario </w:t>
      </w:r>
      <w:proofErr w:type="spellStart"/>
      <w:r>
        <w:t>estandard</w:t>
      </w:r>
      <w:proofErr w:type="spellEnd"/>
      <w:r>
        <w:t>.</w:t>
      </w:r>
    </w:p>
    <w:p w14:paraId="6274DF74" w14:textId="77777777" w:rsidR="007E4C29" w:rsidRPr="003005C9" w:rsidRDefault="007E4C29" w:rsidP="007E4C29">
      <w:pPr>
        <w:tabs>
          <w:tab w:val="left" w:pos="1811"/>
        </w:tabs>
      </w:pPr>
      <w:r w:rsidRPr="003005C9">
        <w:t>Para simular</w:t>
      </w:r>
      <w:r>
        <w:t xml:space="preserve"> esta situación, dispones de dos</w:t>
      </w:r>
      <w:r w:rsidRPr="003005C9">
        <w:t xml:space="preserve"> máquinas virtuales</w:t>
      </w:r>
      <w:r>
        <w:t>.</w:t>
      </w:r>
    </w:p>
    <w:p w14:paraId="38AD4307" w14:textId="77777777" w:rsidR="007E4C29" w:rsidRDefault="007E4C29" w:rsidP="007E4C29">
      <w:pPr>
        <w:tabs>
          <w:tab w:val="left" w:pos="1811"/>
        </w:tabs>
        <w:rPr>
          <w:bCs/>
        </w:rPr>
      </w:pPr>
      <w:r w:rsidRPr="003005C9">
        <w:rPr>
          <w:bCs/>
        </w:rPr>
        <w:t xml:space="preserve">INSERTA UNA </w:t>
      </w:r>
      <w:r>
        <w:rPr>
          <w:bCs/>
        </w:rPr>
        <w:t>O</w:t>
      </w:r>
      <w:r w:rsidRPr="003005C9">
        <w:rPr>
          <w:bCs/>
        </w:rPr>
        <w:t xml:space="preserve"> VARIAS CAPTURAS DE PANTALLAS EN CADA UNO DE LOS PUNTOS DONDE SE OBSERVE LA ACCIÓN REALIZADA. SÓLO SON NECESARIAS UNA </w:t>
      </w:r>
      <w:proofErr w:type="spellStart"/>
      <w:r w:rsidRPr="003005C9">
        <w:rPr>
          <w:bCs/>
        </w:rPr>
        <w:t>Ó</w:t>
      </w:r>
      <w:proofErr w:type="spellEnd"/>
      <w:r w:rsidRPr="003005C9">
        <w:rPr>
          <w:bCs/>
        </w:rPr>
        <w:t xml:space="preserve"> DOS PARA RESOLVER LOS PUNTOS. EN ALGUNOS PUNTOS ESPECIFICA LA CAPTURA CONCRETA QUE DEBES INSERTAR. </w:t>
      </w:r>
    </w:p>
    <w:p w14:paraId="69F12DDF" w14:textId="77777777" w:rsidR="007E4C29" w:rsidRPr="003005C9" w:rsidRDefault="007E4C29" w:rsidP="007E4C29">
      <w:pPr>
        <w:tabs>
          <w:tab w:val="left" w:pos="1811"/>
        </w:tabs>
      </w:pPr>
      <w:proofErr w:type="gramStart"/>
      <w:r>
        <w:rPr>
          <w:bCs/>
        </w:rPr>
        <w:t>EVITA CAPTURAS DE PANTALLA COMPLETA!!!</w:t>
      </w:r>
      <w:proofErr w:type="gramEnd"/>
    </w:p>
    <w:p w14:paraId="6479A50B" w14:textId="77777777" w:rsidR="007E4C29" w:rsidRDefault="007E4C29" w:rsidP="007E4C29">
      <w:pPr>
        <w:tabs>
          <w:tab w:val="left" w:pos="1811"/>
        </w:tabs>
      </w:pPr>
    </w:p>
    <w:p w14:paraId="29BD7974" w14:textId="77777777" w:rsidR="007E4C29" w:rsidRPr="00B81C37" w:rsidRDefault="007E4C29" w:rsidP="007E4C29">
      <w:pPr>
        <w:tabs>
          <w:tab w:val="left" w:pos="1811"/>
        </w:tabs>
        <w:rPr>
          <w:b/>
          <w:bCs/>
        </w:rPr>
      </w:pPr>
      <w:r w:rsidRPr="00B81C37">
        <w:rPr>
          <w:b/>
          <w:bCs/>
        </w:rPr>
        <w:lastRenderedPageBreak/>
        <w:t xml:space="preserve">1.- Crea las cuentas de usuario indicadas en los dos equipos, con los derechos de acceso apropiados para cada uno de los usuarios.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51"/>
        <w:gridCol w:w="1502"/>
        <w:gridCol w:w="1755"/>
        <w:gridCol w:w="1586"/>
        <w:gridCol w:w="1820"/>
      </w:tblGrid>
      <w:tr w:rsidR="007E4C29" w14:paraId="1C813EFC" w14:textId="77777777" w:rsidTr="00642AD7">
        <w:tc>
          <w:tcPr>
            <w:tcW w:w="1751" w:type="dxa"/>
          </w:tcPr>
          <w:p w14:paraId="64E9248A" w14:textId="77777777" w:rsidR="007E4C29" w:rsidRDefault="007E4C29" w:rsidP="00642AD7">
            <w:pPr>
              <w:rPr>
                <w:b/>
                <w:bCs/>
              </w:rPr>
            </w:pPr>
            <w:r>
              <w:rPr>
                <w:b/>
                <w:bCs/>
              </w:rPr>
              <w:t>USUARIO</w:t>
            </w:r>
          </w:p>
        </w:tc>
        <w:tc>
          <w:tcPr>
            <w:tcW w:w="1502" w:type="dxa"/>
          </w:tcPr>
          <w:p w14:paraId="5F2BB452" w14:textId="77777777" w:rsidR="007E4C29" w:rsidRDefault="007E4C29" w:rsidP="00642AD7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TIPO</w:t>
            </w:r>
          </w:p>
        </w:tc>
        <w:tc>
          <w:tcPr>
            <w:tcW w:w="1755" w:type="dxa"/>
          </w:tcPr>
          <w:p w14:paraId="2AB1A719" w14:textId="77777777" w:rsidR="007E4C29" w:rsidRDefault="007E4C29" w:rsidP="00642AD7">
            <w:pPr>
              <w:rPr>
                <w:b/>
                <w:bCs/>
              </w:rPr>
            </w:pPr>
            <w:r>
              <w:rPr>
                <w:b/>
                <w:bCs/>
              </w:rPr>
              <w:t>CONTRASEÑA</w:t>
            </w:r>
          </w:p>
        </w:tc>
        <w:tc>
          <w:tcPr>
            <w:tcW w:w="1586" w:type="dxa"/>
          </w:tcPr>
          <w:p w14:paraId="7C6446D7" w14:textId="77777777" w:rsidR="007E4C29" w:rsidRDefault="007E4C29" w:rsidP="00642AD7">
            <w:pPr>
              <w:rPr>
                <w:b/>
                <w:bCs/>
              </w:rPr>
            </w:pPr>
            <w:r>
              <w:rPr>
                <w:b/>
                <w:bCs/>
              </w:rPr>
              <w:t>NOMBRE USUARIO</w:t>
            </w:r>
          </w:p>
        </w:tc>
        <w:tc>
          <w:tcPr>
            <w:tcW w:w="1820" w:type="dxa"/>
          </w:tcPr>
          <w:p w14:paraId="2DFEA15D" w14:textId="77777777" w:rsidR="007E4C29" w:rsidRDefault="007E4C29" w:rsidP="00642AD7">
            <w:pPr>
              <w:rPr>
                <w:b/>
                <w:bCs/>
              </w:rPr>
            </w:pPr>
            <w:r>
              <w:rPr>
                <w:b/>
                <w:bCs/>
              </w:rPr>
              <w:t>GRUPO</w:t>
            </w:r>
          </w:p>
        </w:tc>
      </w:tr>
      <w:tr w:rsidR="007E4C29" w14:paraId="24B05E1E" w14:textId="77777777" w:rsidTr="00642AD7">
        <w:tc>
          <w:tcPr>
            <w:tcW w:w="1751" w:type="dxa"/>
          </w:tcPr>
          <w:p w14:paraId="255A06FD" w14:textId="77777777" w:rsidR="007E4C29" w:rsidRPr="0071347D" w:rsidRDefault="007E4C29" w:rsidP="00642AD7">
            <w:r w:rsidRPr="0071347D">
              <w:t>Nombre Apellido</w:t>
            </w:r>
            <w:r>
              <w:t xml:space="preserve"> (</w:t>
            </w:r>
            <w:proofErr w:type="gramStart"/>
            <w:r>
              <w:t>Director</w:t>
            </w:r>
            <w:proofErr w:type="gramEnd"/>
            <w:r>
              <w:t>)</w:t>
            </w:r>
          </w:p>
        </w:tc>
        <w:tc>
          <w:tcPr>
            <w:tcW w:w="1502" w:type="dxa"/>
          </w:tcPr>
          <w:p w14:paraId="09CAEFA8" w14:textId="77777777" w:rsidR="007E4C29" w:rsidRPr="0071347D" w:rsidRDefault="007E4C29" w:rsidP="00642AD7">
            <w:r>
              <w:t>Administrador</w:t>
            </w:r>
          </w:p>
        </w:tc>
        <w:tc>
          <w:tcPr>
            <w:tcW w:w="1755" w:type="dxa"/>
          </w:tcPr>
          <w:p w14:paraId="4958A80B" w14:textId="77777777" w:rsidR="007E4C29" w:rsidRPr="0071347D" w:rsidRDefault="007E4C29" w:rsidP="00642AD7">
            <w:r>
              <w:t>Usuario2023</w:t>
            </w:r>
          </w:p>
        </w:tc>
        <w:tc>
          <w:tcPr>
            <w:tcW w:w="1586" w:type="dxa"/>
          </w:tcPr>
          <w:p w14:paraId="693387AF" w14:textId="77777777" w:rsidR="007E4C29" w:rsidRPr="0071347D" w:rsidRDefault="007E4C29" w:rsidP="00642AD7">
            <w:proofErr w:type="spellStart"/>
            <w:r>
              <w:t>napellido</w:t>
            </w:r>
            <w:proofErr w:type="spellEnd"/>
          </w:p>
        </w:tc>
        <w:tc>
          <w:tcPr>
            <w:tcW w:w="1820" w:type="dxa"/>
          </w:tcPr>
          <w:p w14:paraId="78E92EAB" w14:textId="77777777" w:rsidR="007E4C29" w:rsidRPr="0071347D" w:rsidRDefault="007E4C29" w:rsidP="00642AD7">
            <w:proofErr w:type="spellStart"/>
            <w:r>
              <w:t>direccion</w:t>
            </w:r>
            <w:proofErr w:type="spellEnd"/>
          </w:p>
        </w:tc>
      </w:tr>
      <w:tr w:rsidR="007E4C29" w14:paraId="4D223965" w14:textId="77777777" w:rsidTr="00642AD7">
        <w:tc>
          <w:tcPr>
            <w:tcW w:w="1751" w:type="dxa"/>
          </w:tcPr>
          <w:p w14:paraId="1D177274" w14:textId="64540AC9" w:rsidR="007E4C29" w:rsidRPr="0071347D" w:rsidRDefault="0035671C" w:rsidP="00642AD7">
            <w:r>
              <w:t>Rodrigo</w:t>
            </w:r>
          </w:p>
        </w:tc>
        <w:tc>
          <w:tcPr>
            <w:tcW w:w="1502" w:type="dxa"/>
          </w:tcPr>
          <w:p w14:paraId="278E7F8B" w14:textId="77777777" w:rsidR="007E4C29" w:rsidRPr="0071347D" w:rsidRDefault="007E4C29" w:rsidP="00642AD7">
            <w:r>
              <w:t xml:space="preserve">Administrador </w:t>
            </w:r>
          </w:p>
        </w:tc>
        <w:tc>
          <w:tcPr>
            <w:tcW w:w="1755" w:type="dxa"/>
          </w:tcPr>
          <w:p w14:paraId="20BFC234" w14:textId="77777777" w:rsidR="007E4C29" w:rsidRPr="0071347D" w:rsidRDefault="007E4C29" w:rsidP="00642AD7">
            <w:r>
              <w:t>Usuario2023</w:t>
            </w:r>
          </w:p>
        </w:tc>
        <w:tc>
          <w:tcPr>
            <w:tcW w:w="1586" w:type="dxa"/>
          </w:tcPr>
          <w:p w14:paraId="7789FC09" w14:textId="4300430F" w:rsidR="007E4C29" w:rsidRPr="0071347D" w:rsidRDefault="0035671C" w:rsidP="00642AD7">
            <w:r>
              <w:t>rodrigo</w:t>
            </w:r>
          </w:p>
        </w:tc>
        <w:tc>
          <w:tcPr>
            <w:tcW w:w="1820" w:type="dxa"/>
          </w:tcPr>
          <w:p w14:paraId="0396D97D" w14:textId="77777777" w:rsidR="007E4C29" w:rsidRPr="0071347D" w:rsidRDefault="007E4C29" w:rsidP="00642AD7">
            <w:proofErr w:type="spellStart"/>
            <w:r>
              <w:t>fabricacion</w:t>
            </w:r>
            <w:proofErr w:type="spellEnd"/>
          </w:p>
        </w:tc>
      </w:tr>
      <w:tr w:rsidR="007E4C29" w14:paraId="00A5FA8A" w14:textId="77777777" w:rsidTr="00642AD7">
        <w:tc>
          <w:tcPr>
            <w:tcW w:w="1751" w:type="dxa"/>
          </w:tcPr>
          <w:p w14:paraId="3500BF3E" w14:textId="77777777" w:rsidR="007E4C29" w:rsidRPr="0071347D" w:rsidRDefault="007E4C29" w:rsidP="00642AD7">
            <w:r>
              <w:t>Ruth</w:t>
            </w:r>
          </w:p>
        </w:tc>
        <w:tc>
          <w:tcPr>
            <w:tcW w:w="1502" w:type="dxa"/>
          </w:tcPr>
          <w:p w14:paraId="78B58869" w14:textId="77777777" w:rsidR="007E4C29" w:rsidRPr="0071347D" w:rsidRDefault="007E4C29" w:rsidP="00642AD7">
            <w:r>
              <w:t>Usuario</w:t>
            </w:r>
          </w:p>
        </w:tc>
        <w:tc>
          <w:tcPr>
            <w:tcW w:w="1755" w:type="dxa"/>
          </w:tcPr>
          <w:p w14:paraId="673F0AA5" w14:textId="77777777" w:rsidR="007E4C29" w:rsidRPr="0071347D" w:rsidRDefault="007E4C29" w:rsidP="00642AD7">
            <w:r>
              <w:t>Usuario2023</w:t>
            </w:r>
          </w:p>
        </w:tc>
        <w:tc>
          <w:tcPr>
            <w:tcW w:w="1586" w:type="dxa"/>
          </w:tcPr>
          <w:p w14:paraId="7888485C" w14:textId="77777777" w:rsidR="007E4C29" w:rsidRDefault="007E4C29" w:rsidP="00642AD7">
            <w:proofErr w:type="spellStart"/>
            <w:r>
              <w:t>ruth</w:t>
            </w:r>
            <w:proofErr w:type="spellEnd"/>
          </w:p>
          <w:p w14:paraId="1F4CEB42" w14:textId="77777777" w:rsidR="007E4C29" w:rsidRPr="0071347D" w:rsidRDefault="007E4C29" w:rsidP="00642AD7"/>
        </w:tc>
        <w:tc>
          <w:tcPr>
            <w:tcW w:w="1820" w:type="dxa"/>
          </w:tcPr>
          <w:p w14:paraId="64EA03F0" w14:textId="77777777" w:rsidR="007E4C29" w:rsidRPr="0071347D" w:rsidRDefault="007E4C29" w:rsidP="00642AD7">
            <w:proofErr w:type="spellStart"/>
            <w:r>
              <w:t>fabricacion</w:t>
            </w:r>
            <w:proofErr w:type="spellEnd"/>
          </w:p>
        </w:tc>
      </w:tr>
    </w:tbl>
    <w:p w14:paraId="7A892645" w14:textId="77777777" w:rsidR="007E4C29" w:rsidRDefault="007E4C29" w:rsidP="007E4C29">
      <w:pPr>
        <w:spacing w:after="0" w:line="240" w:lineRule="auto"/>
      </w:pPr>
      <w:r>
        <w:t>(Sustituye Nombre Apellido por tu nombre y tu primer apellido)</w:t>
      </w:r>
    </w:p>
    <w:p w14:paraId="7A8E105D" w14:textId="77777777" w:rsidR="007E4C29" w:rsidRDefault="007E4C29" w:rsidP="007E4C29">
      <w:pPr>
        <w:pStyle w:val="Prrafodelista"/>
        <w:numPr>
          <w:ilvl w:val="0"/>
          <w:numId w:val="2"/>
        </w:numPr>
        <w:tabs>
          <w:tab w:val="left" w:pos="1811"/>
        </w:tabs>
      </w:pPr>
      <w:r>
        <w:t xml:space="preserve">La empleada Ruth tiene restringido el acceso a determinados servicios, sin embargo, debe poder compartir archivos en la red, conectar con redes inalámbricas y acceder a dispositivos de almacenamiento externos como </w:t>
      </w:r>
      <w:proofErr w:type="gramStart"/>
      <w:r>
        <w:t>pen-drives</w:t>
      </w:r>
      <w:proofErr w:type="gramEnd"/>
      <w:r>
        <w:t>, o discos duros externos.</w:t>
      </w:r>
      <w:r w:rsidRPr="003005C9">
        <w:br/>
        <w:t>(Inserta una captura</w:t>
      </w:r>
      <w:r>
        <w:t xml:space="preserve"> en la que se muestren</w:t>
      </w:r>
      <w:r w:rsidRPr="003005C9">
        <w:t xml:space="preserve"> los usuarios</w:t>
      </w:r>
      <w:r>
        <w:t xml:space="preserve"> y grupos</w:t>
      </w:r>
      <w:r w:rsidRPr="003005C9">
        <w:t xml:space="preserve"> creados en </w:t>
      </w:r>
      <w:r>
        <w:t xml:space="preserve">los dos equipos y los privilegios del </w:t>
      </w:r>
      <w:proofErr w:type="spellStart"/>
      <w:r>
        <w:t>usuari</w:t>
      </w:r>
      <w:proofErr w:type="spellEnd"/>
      <w:r>
        <w:t>@ Ruth)</w:t>
      </w:r>
    </w:p>
    <w:p w14:paraId="18897E5F" w14:textId="3D7AA50C" w:rsidR="00EE69FE" w:rsidRDefault="00EE69FE" w:rsidP="00EE69FE">
      <w:pPr>
        <w:pStyle w:val="Prrafodelista"/>
        <w:tabs>
          <w:tab w:val="left" w:pos="1811"/>
        </w:tabs>
      </w:pPr>
    </w:p>
    <w:p w14:paraId="04EB7673" w14:textId="0F27B9A1" w:rsidR="00EE69FE" w:rsidRDefault="00EE69FE" w:rsidP="00EE69FE">
      <w:pPr>
        <w:pStyle w:val="Prrafodelista"/>
        <w:tabs>
          <w:tab w:val="left" w:pos="1811"/>
        </w:tabs>
        <w:jc w:val="center"/>
        <w:rPr>
          <w:b/>
          <w:bCs/>
          <w:color w:val="4F81BD" w:themeColor="accent1"/>
        </w:rPr>
      </w:pPr>
      <w:r>
        <w:rPr>
          <w:b/>
          <w:bCs/>
          <w:color w:val="4F81BD" w:themeColor="accent1"/>
        </w:rPr>
        <w:t>USUARIO ADIEZ</w:t>
      </w:r>
    </w:p>
    <w:p w14:paraId="31982729" w14:textId="03CE9999" w:rsidR="00EE69FE" w:rsidRDefault="00EE69FE" w:rsidP="00EE69FE">
      <w:pPr>
        <w:pStyle w:val="Prrafodelista"/>
        <w:tabs>
          <w:tab w:val="left" w:pos="1811"/>
        </w:tabs>
        <w:jc w:val="center"/>
        <w:rPr>
          <w:b/>
          <w:bCs/>
          <w:color w:val="4F81BD" w:themeColor="accent1"/>
        </w:rPr>
      </w:pPr>
      <w:r w:rsidRPr="00EE69FE">
        <w:rPr>
          <w:b/>
          <w:bCs/>
          <w:color w:val="4F81BD" w:themeColor="accent1"/>
        </w:rPr>
        <w:drawing>
          <wp:inline distT="0" distB="0" distL="0" distR="0" wp14:anchorId="27E73A8E" wp14:editId="0A295443">
            <wp:extent cx="4889500" cy="3667125"/>
            <wp:effectExtent l="0" t="0" r="6350" b="9525"/>
            <wp:docPr id="68365597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655977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1501" cy="366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01DE1" w14:textId="77777777" w:rsidR="00EE69FE" w:rsidRDefault="00EE69FE" w:rsidP="00EE69FE">
      <w:pPr>
        <w:pStyle w:val="Prrafodelista"/>
        <w:tabs>
          <w:tab w:val="left" w:pos="1811"/>
        </w:tabs>
        <w:jc w:val="center"/>
        <w:rPr>
          <w:b/>
          <w:bCs/>
          <w:color w:val="4F81BD" w:themeColor="accent1"/>
        </w:rPr>
      </w:pPr>
    </w:p>
    <w:p w14:paraId="12FC40E4" w14:textId="77777777" w:rsidR="00EE69FE" w:rsidRDefault="00EE69FE" w:rsidP="00EE69FE">
      <w:pPr>
        <w:pStyle w:val="Prrafodelista"/>
        <w:tabs>
          <w:tab w:val="left" w:pos="1811"/>
        </w:tabs>
        <w:jc w:val="center"/>
        <w:rPr>
          <w:b/>
          <w:bCs/>
          <w:color w:val="4F81BD" w:themeColor="accent1"/>
        </w:rPr>
      </w:pPr>
    </w:p>
    <w:p w14:paraId="521C969F" w14:textId="77777777" w:rsidR="00EE69FE" w:rsidRDefault="00EE69FE" w:rsidP="00EE69FE">
      <w:pPr>
        <w:pStyle w:val="Prrafodelista"/>
        <w:tabs>
          <w:tab w:val="left" w:pos="1811"/>
        </w:tabs>
        <w:jc w:val="center"/>
        <w:rPr>
          <w:b/>
          <w:bCs/>
          <w:color w:val="4F81BD" w:themeColor="accent1"/>
        </w:rPr>
      </w:pPr>
    </w:p>
    <w:p w14:paraId="67123C14" w14:textId="77777777" w:rsidR="00EE69FE" w:rsidRDefault="00EE69FE" w:rsidP="00EE69FE">
      <w:pPr>
        <w:pStyle w:val="Prrafodelista"/>
        <w:tabs>
          <w:tab w:val="left" w:pos="1811"/>
        </w:tabs>
        <w:jc w:val="center"/>
        <w:rPr>
          <w:b/>
          <w:bCs/>
          <w:color w:val="4F81BD" w:themeColor="accent1"/>
        </w:rPr>
      </w:pPr>
    </w:p>
    <w:p w14:paraId="76D012FD" w14:textId="77777777" w:rsidR="00EE69FE" w:rsidRDefault="00EE69FE" w:rsidP="00EE69FE">
      <w:pPr>
        <w:pStyle w:val="Prrafodelista"/>
        <w:tabs>
          <w:tab w:val="left" w:pos="1811"/>
        </w:tabs>
        <w:jc w:val="center"/>
        <w:rPr>
          <w:b/>
          <w:bCs/>
          <w:color w:val="4F81BD" w:themeColor="accent1"/>
        </w:rPr>
      </w:pPr>
    </w:p>
    <w:p w14:paraId="5D81AA79" w14:textId="77777777" w:rsidR="00EE69FE" w:rsidRDefault="00EE69FE" w:rsidP="00EE69FE">
      <w:pPr>
        <w:pStyle w:val="Prrafodelista"/>
        <w:tabs>
          <w:tab w:val="left" w:pos="1811"/>
        </w:tabs>
        <w:jc w:val="center"/>
        <w:rPr>
          <w:b/>
          <w:bCs/>
          <w:color w:val="4F81BD" w:themeColor="accent1"/>
        </w:rPr>
      </w:pPr>
    </w:p>
    <w:p w14:paraId="0D6045DC" w14:textId="77777777" w:rsidR="00EE69FE" w:rsidRDefault="00EE69FE" w:rsidP="00EE69FE">
      <w:pPr>
        <w:pStyle w:val="Prrafodelista"/>
        <w:tabs>
          <w:tab w:val="left" w:pos="1811"/>
        </w:tabs>
        <w:jc w:val="center"/>
        <w:rPr>
          <w:b/>
          <w:bCs/>
          <w:color w:val="4F81BD" w:themeColor="accent1"/>
        </w:rPr>
      </w:pPr>
    </w:p>
    <w:p w14:paraId="4E9F9D9E" w14:textId="77777777" w:rsidR="00EE69FE" w:rsidRPr="00EE69FE" w:rsidRDefault="00EE69FE" w:rsidP="00EE69FE">
      <w:pPr>
        <w:pStyle w:val="Prrafodelista"/>
        <w:tabs>
          <w:tab w:val="left" w:pos="1811"/>
        </w:tabs>
        <w:jc w:val="center"/>
        <w:rPr>
          <w:b/>
          <w:bCs/>
          <w:color w:val="4F81BD" w:themeColor="accent1"/>
        </w:rPr>
      </w:pPr>
    </w:p>
    <w:p w14:paraId="43BFC6C6" w14:textId="77777777" w:rsidR="001B7814" w:rsidRDefault="001B7814" w:rsidP="001B7814">
      <w:pPr>
        <w:pStyle w:val="Prrafodelista"/>
        <w:tabs>
          <w:tab w:val="left" w:pos="1811"/>
        </w:tabs>
      </w:pPr>
    </w:p>
    <w:p w14:paraId="4A013F67" w14:textId="00CA3B35" w:rsidR="001B7814" w:rsidRPr="001B7814" w:rsidRDefault="001B7814" w:rsidP="001B7814">
      <w:pPr>
        <w:pStyle w:val="Prrafodelista"/>
        <w:tabs>
          <w:tab w:val="left" w:pos="1811"/>
        </w:tabs>
        <w:jc w:val="center"/>
        <w:rPr>
          <w:b/>
          <w:bCs/>
          <w:color w:val="4F81BD" w:themeColor="accent1"/>
        </w:rPr>
      </w:pPr>
      <w:r>
        <w:rPr>
          <w:b/>
          <w:bCs/>
          <w:color w:val="4F81BD" w:themeColor="accent1"/>
        </w:rPr>
        <w:lastRenderedPageBreak/>
        <w:t>USUARIO RODRIGO</w:t>
      </w:r>
    </w:p>
    <w:p w14:paraId="27C26A29" w14:textId="70808C62" w:rsidR="001B7814" w:rsidRDefault="001B7814" w:rsidP="001B7814">
      <w:pPr>
        <w:pStyle w:val="Prrafodelista"/>
        <w:numPr>
          <w:ilvl w:val="0"/>
          <w:numId w:val="2"/>
        </w:numPr>
        <w:tabs>
          <w:tab w:val="left" w:pos="1811"/>
        </w:tabs>
      </w:pPr>
      <w:r w:rsidRPr="001B7814">
        <w:drawing>
          <wp:inline distT="0" distB="0" distL="0" distR="0" wp14:anchorId="007B1DE2" wp14:editId="61B11324">
            <wp:extent cx="4648200" cy="4118008"/>
            <wp:effectExtent l="0" t="0" r="0" b="0"/>
            <wp:docPr id="16322160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2160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2593" cy="412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B46F8" w14:textId="1C928C74" w:rsidR="001B7814" w:rsidRPr="001B7814" w:rsidRDefault="001B7814" w:rsidP="001B7814">
      <w:pPr>
        <w:tabs>
          <w:tab w:val="left" w:pos="1811"/>
        </w:tabs>
        <w:jc w:val="center"/>
        <w:rPr>
          <w:b/>
          <w:bCs/>
          <w:color w:val="4F81BD" w:themeColor="accent1"/>
        </w:rPr>
      </w:pPr>
      <w:r w:rsidRPr="001B7814">
        <w:rPr>
          <w:b/>
          <w:bCs/>
          <w:color w:val="4F81BD" w:themeColor="accent1"/>
        </w:rPr>
        <w:t>USUARIO RUTH</w:t>
      </w:r>
    </w:p>
    <w:p w14:paraId="3F286095" w14:textId="70ADB743" w:rsidR="00D124D7" w:rsidRDefault="001B7814" w:rsidP="00EE69FE">
      <w:pPr>
        <w:tabs>
          <w:tab w:val="left" w:pos="1811"/>
        </w:tabs>
        <w:jc w:val="center"/>
      </w:pPr>
      <w:r w:rsidRPr="001B7814">
        <w:drawing>
          <wp:inline distT="0" distB="0" distL="0" distR="0" wp14:anchorId="2C359529" wp14:editId="21F4EE2D">
            <wp:extent cx="4416242" cy="3876675"/>
            <wp:effectExtent l="0" t="0" r="3810" b="0"/>
            <wp:docPr id="197128136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281361" name="Imagen 1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1928" cy="3881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40505" w14:textId="196D5E79" w:rsidR="00D124D7" w:rsidRPr="00EE69FE" w:rsidRDefault="00D124D7" w:rsidP="001B7814">
      <w:pPr>
        <w:tabs>
          <w:tab w:val="left" w:pos="1811"/>
        </w:tabs>
        <w:jc w:val="center"/>
        <w:rPr>
          <w:b/>
          <w:bCs/>
          <w:color w:val="4F81BD" w:themeColor="accent1"/>
        </w:rPr>
      </w:pPr>
      <w:r w:rsidRPr="00EE69FE">
        <w:rPr>
          <w:b/>
          <w:bCs/>
          <w:color w:val="4F81BD" w:themeColor="accent1"/>
        </w:rPr>
        <w:lastRenderedPageBreak/>
        <w:t>PRIVILEGIOS RUTH</w:t>
      </w:r>
    </w:p>
    <w:p w14:paraId="640D96A3" w14:textId="4D26E309" w:rsidR="00D124D7" w:rsidRPr="00D124D7" w:rsidRDefault="00D124D7" w:rsidP="001B7814">
      <w:pPr>
        <w:tabs>
          <w:tab w:val="left" w:pos="1811"/>
        </w:tabs>
        <w:jc w:val="center"/>
        <w:rPr>
          <w:color w:val="4F81BD" w:themeColor="accent1"/>
        </w:rPr>
      </w:pPr>
      <w:r w:rsidRPr="00D124D7">
        <w:rPr>
          <w:color w:val="4F81BD" w:themeColor="accent1"/>
        </w:rPr>
        <w:drawing>
          <wp:inline distT="0" distB="0" distL="0" distR="0" wp14:anchorId="67E0B7D1" wp14:editId="4317C341">
            <wp:extent cx="4744112" cy="4410691"/>
            <wp:effectExtent l="0" t="0" r="0" b="9525"/>
            <wp:docPr id="27717648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176482" name="Imagen 1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6A95C" w14:textId="4606A49E" w:rsidR="007E4C29" w:rsidRPr="00B81C37" w:rsidRDefault="007E4C29" w:rsidP="007E4C29">
      <w:pPr>
        <w:tabs>
          <w:tab w:val="left" w:pos="1811"/>
        </w:tabs>
        <w:rPr>
          <w:bCs/>
        </w:rPr>
      </w:pPr>
      <w:r>
        <w:rPr>
          <w:b/>
          <w:bCs/>
        </w:rPr>
        <w:t>(1</w:t>
      </w:r>
      <w:r w:rsidRPr="002C5FDA">
        <w:rPr>
          <w:b/>
          <w:bCs/>
        </w:rPr>
        <w:t xml:space="preserve"> pt.)</w:t>
      </w:r>
    </w:p>
    <w:p w14:paraId="7B6C05B6" w14:textId="7412D9CA" w:rsidR="007E4C29" w:rsidRDefault="007E4C29" w:rsidP="007E4C29">
      <w:pPr>
        <w:pStyle w:val="Prrafodelista"/>
        <w:numPr>
          <w:ilvl w:val="0"/>
          <w:numId w:val="1"/>
        </w:numPr>
        <w:tabs>
          <w:tab w:val="left" w:pos="1811"/>
        </w:tabs>
      </w:pPr>
      <w:r>
        <w:t xml:space="preserve">Crea un grupo llamado: </w:t>
      </w:r>
      <w:proofErr w:type="spellStart"/>
      <w:r>
        <w:t>fabricacion</w:t>
      </w:r>
      <w:proofErr w:type="spellEnd"/>
      <w:r>
        <w:t xml:space="preserve">, al cual deben pertenecer los usuarios </w:t>
      </w:r>
      <w:r w:rsidR="0035671C">
        <w:t>Rodrigo</w:t>
      </w:r>
      <w:r>
        <w:t xml:space="preserve"> y Ruth.</w:t>
      </w:r>
    </w:p>
    <w:p w14:paraId="7A240868" w14:textId="77777777" w:rsidR="007E4C29" w:rsidRDefault="007E4C29" w:rsidP="007E4C29">
      <w:pPr>
        <w:pStyle w:val="Prrafodelista"/>
        <w:tabs>
          <w:tab w:val="left" w:pos="1811"/>
        </w:tabs>
      </w:pPr>
      <w:r w:rsidRPr="00C57C38">
        <w:t>Inserta una captura donde se observe el grupo y los usuarios que pertenecen al grupo.</w:t>
      </w:r>
    </w:p>
    <w:p w14:paraId="4C87DFE8" w14:textId="5E191545" w:rsidR="00EE69FE" w:rsidRPr="00EE69FE" w:rsidRDefault="00EE69FE" w:rsidP="00EE69FE">
      <w:pPr>
        <w:tabs>
          <w:tab w:val="left" w:pos="1811"/>
        </w:tabs>
        <w:jc w:val="center"/>
        <w:rPr>
          <w:b/>
          <w:bCs/>
          <w:color w:val="4F81BD" w:themeColor="accent1"/>
        </w:rPr>
      </w:pPr>
      <w:r w:rsidRPr="00EE69FE">
        <w:rPr>
          <w:b/>
          <w:bCs/>
          <w:color w:val="4F81BD" w:themeColor="accent1"/>
        </w:rPr>
        <w:t>GRUPO FABRICACION</w:t>
      </w:r>
    </w:p>
    <w:p w14:paraId="77588725" w14:textId="1A459287" w:rsidR="00EE69FE" w:rsidRDefault="00EE69FE" w:rsidP="00EE69FE">
      <w:pPr>
        <w:tabs>
          <w:tab w:val="left" w:pos="1811"/>
        </w:tabs>
        <w:jc w:val="center"/>
      </w:pPr>
      <w:r w:rsidRPr="00D124D7">
        <w:drawing>
          <wp:inline distT="0" distB="0" distL="0" distR="0" wp14:anchorId="7A1307CD" wp14:editId="0DC92C3B">
            <wp:extent cx="3043671" cy="2533650"/>
            <wp:effectExtent l="0" t="0" r="4445" b="0"/>
            <wp:docPr id="7764409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44096" name="Imagen 1" descr="Interfaz de usuario gráfica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7924" cy="253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37032" w14:textId="0484865F" w:rsidR="007E4C29" w:rsidRPr="00A711D3" w:rsidRDefault="007E4C29" w:rsidP="007E4C29">
      <w:pPr>
        <w:tabs>
          <w:tab w:val="left" w:pos="1811"/>
        </w:tabs>
      </w:pPr>
      <w:r w:rsidRPr="00B81C37">
        <w:rPr>
          <w:b/>
          <w:bCs/>
        </w:rPr>
        <w:lastRenderedPageBreak/>
        <w:t>(0,5 pt.)</w:t>
      </w:r>
    </w:p>
    <w:p w14:paraId="28D41617" w14:textId="51D8146A" w:rsidR="007E4C29" w:rsidRDefault="007E4C29" w:rsidP="007E4C29">
      <w:pPr>
        <w:spacing w:after="150" w:line="240" w:lineRule="auto"/>
        <w:rPr>
          <w:rFonts w:eastAsia="Times New Roman" w:cstheme="minorHAnsi"/>
          <w:b/>
          <w:bCs/>
          <w:lang w:eastAsia="es-ES"/>
        </w:rPr>
      </w:pPr>
      <w:r>
        <w:rPr>
          <w:rFonts w:cstheme="minorHAnsi"/>
          <w:b/>
          <w:bCs/>
        </w:rPr>
        <w:t>2</w:t>
      </w:r>
      <w:r w:rsidRPr="009C3245">
        <w:rPr>
          <w:rFonts w:cstheme="minorHAnsi"/>
          <w:b/>
          <w:bCs/>
        </w:rPr>
        <w:t xml:space="preserve">.- </w:t>
      </w:r>
      <w:r w:rsidRPr="009C3245">
        <w:rPr>
          <w:rFonts w:eastAsia="Times New Roman" w:cstheme="minorHAnsi"/>
          <w:b/>
          <w:bCs/>
          <w:lang w:eastAsia="es-ES"/>
        </w:rPr>
        <w:t xml:space="preserve">Configura en Virtual Box una red NAT, llamada red_apellido1 (sustituye apellido1 por tu primer apellido), que incluya un servidor DHCP que asigne direcciones </w:t>
      </w:r>
      <w:proofErr w:type="spellStart"/>
      <w:r w:rsidRPr="009C3245">
        <w:rPr>
          <w:rFonts w:eastAsia="Times New Roman" w:cstheme="minorHAnsi"/>
          <w:b/>
          <w:bCs/>
          <w:lang w:eastAsia="es-ES"/>
        </w:rPr>
        <w:t>IP’s</w:t>
      </w:r>
      <w:proofErr w:type="spellEnd"/>
      <w:r w:rsidRPr="009C3245">
        <w:rPr>
          <w:rFonts w:eastAsia="Times New Roman" w:cstheme="minorHAnsi"/>
          <w:b/>
          <w:bCs/>
          <w:lang w:eastAsia="es-ES"/>
        </w:rPr>
        <w:t xml:space="preserve"> a las </w:t>
      </w:r>
      <w:proofErr w:type="spellStart"/>
      <w:r w:rsidRPr="009C3245">
        <w:rPr>
          <w:rFonts w:eastAsia="Times New Roman" w:cstheme="minorHAnsi"/>
          <w:b/>
          <w:bCs/>
          <w:lang w:eastAsia="es-ES"/>
        </w:rPr>
        <w:t>MV’s</w:t>
      </w:r>
      <w:proofErr w:type="spellEnd"/>
      <w:r w:rsidRPr="009C3245">
        <w:rPr>
          <w:rFonts w:eastAsia="Times New Roman" w:cstheme="minorHAnsi"/>
          <w:b/>
          <w:bCs/>
          <w:lang w:eastAsia="es-ES"/>
        </w:rPr>
        <w:t xml:space="preserve"> conectadas a la red NAT, en el rango: 192.168.</w:t>
      </w:r>
      <w:r w:rsidR="0035671C">
        <w:rPr>
          <w:rFonts w:eastAsia="Times New Roman" w:cstheme="minorHAnsi"/>
          <w:b/>
          <w:bCs/>
          <w:lang w:eastAsia="es-ES"/>
        </w:rPr>
        <w:t>3</w:t>
      </w:r>
      <w:r>
        <w:rPr>
          <w:rFonts w:eastAsia="Times New Roman" w:cstheme="minorHAnsi"/>
          <w:b/>
          <w:bCs/>
          <w:lang w:eastAsia="es-ES"/>
        </w:rPr>
        <w:t>0</w:t>
      </w:r>
      <w:r w:rsidRPr="009C3245">
        <w:rPr>
          <w:rFonts w:eastAsia="Times New Roman" w:cstheme="minorHAnsi"/>
          <w:b/>
          <w:bCs/>
          <w:lang w:eastAsia="es-ES"/>
        </w:rPr>
        <w:t>.</w:t>
      </w:r>
      <w:r>
        <w:rPr>
          <w:rFonts w:eastAsia="Times New Roman" w:cstheme="minorHAnsi"/>
          <w:b/>
          <w:bCs/>
          <w:lang w:eastAsia="es-ES"/>
        </w:rPr>
        <w:t>0</w:t>
      </w:r>
      <w:r w:rsidRPr="009C3245">
        <w:rPr>
          <w:rFonts w:eastAsia="Times New Roman" w:cstheme="minorHAnsi"/>
          <w:b/>
          <w:bCs/>
          <w:lang w:eastAsia="es-ES"/>
        </w:rPr>
        <w:t>/24</w:t>
      </w:r>
      <w:r>
        <w:rPr>
          <w:rFonts w:eastAsia="Times New Roman" w:cstheme="minorHAnsi"/>
          <w:b/>
          <w:bCs/>
          <w:lang w:eastAsia="es-ES"/>
        </w:rPr>
        <w:t xml:space="preserve">. </w:t>
      </w:r>
    </w:p>
    <w:p w14:paraId="444F4726" w14:textId="0B074014" w:rsidR="00CE12D4" w:rsidRDefault="00CE12D4" w:rsidP="007E4C29">
      <w:pPr>
        <w:spacing w:after="150" w:line="240" w:lineRule="auto"/>
        <w:rPr>
          <w:rFonts w:eastAsia="Times New Roman" w:cstheme="minorHAnsi"/>
          <w:b/>
          <w:bCs/>
          <w:lang w:eastAsia="es-ES"/>
        </w:rPr>
      </w:pPr>
      <w:r w:rsidRPr="00CE12D4">
        <w:rPr>
          <w:rFonts w:eastAsia="Times New Roman" w:cstheme="minorHAnsi"/>
          <w:b/>
          <w:bCs/>
          <w:lang w:eastAsia="es-ES"/>
        </w:rPr>
        <w:drawing>
          <wp:inline distT="0" distB="0" distL="0" distR="0" wp14:anchorId="23B898B9" wp14:editId="05238CC1">
            <wp:extent cx="5400040" cy="1116965"/>
            <wp:effectExtent l="0" t="0" r="0" b="6985"/>
            <wp:docPr id="192356492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564924" name="Imagen 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047B8" w14:textId="2501E9EE" w:rsidR="007E4C29" w:rsidRDefault="007E4C29" w:rsidP="00452C66">
      <w:pPr>
        <w:spacing w:after="150" w:line="240" w:lineRule="auto"/>
        <w:jc w:val="center"/>
        <w:rPr>
          <w:rFonts w:cstheme="minorHAnsi"/>
          <w:b/>
          <w:bCs/>
        </w:rPr>
      </w:pPr>
      <w:r w:rsidRPr="009C3245">
        <w:rPr>
          <w:rFonts w:cstheme="minorHAnsi"/>
          <w:b/>
          <w:bCs/>
        </w:rPr>
        <w:t>Conecta la tarjeta de red de ambas máquinas virtuales a la red NAT y enciende ambas máquinas.</w:t>
      </w:r>
    </w:p>
    <w:p w14:paraId="0C087B05" w14:textId="55782088" w:rsidR="00452C66" w:rsidRDefault="00452C66" w:rsidP="00452C66">
      <w:pPr>
        <w:spacing w:after="150" w:line="240" w:lineRule="auto"/>
        <w:jc w:val="center"/>
        <w:rPr>
          <w:rFonts w:eastAsia="Times New Roman" w:cstheme="minorHAnsi"/>
          <w:lang w:eastAsia="es-ES"/>
        </w:rPr>
      </w:pPr>
      <w:r w:rsidRPr="00452C66">
        <w:rPr>
          <w:rFonts w:eastAsia="Times New Roman" w:cstheme="minorHAnsi"/>
          <w:lang w:eastAsia="es-ES"/>
        </w:rPr>
        <w:drawing>
          <wp:anchor distT="0" distB="0" distL="114300" distR="114300" simplePos="0" relativeHeight="251658240" behindDoc="0" locked="0" layoutInCell="1" allowOverlap="1" wp14:anchorId="3911FCCD" wp14:editId="40EE4F82">
            <wp:simplePos x="0" y="0"/>
            <wp:positionH relativeFrom="column">
              <wp:posOffset>529590</wp:posOffset>
            </wp:positionH>
            <wp:positionV relativeFrom="paragraph">
              <wp:posOffset>6350</wp:posOffset>
            </wp:positionV>
            <wp:extent cx="4665980" cy="3028950"/>
            <wp:effectExtent l="0" t="0" r="1270" b="0"/>
            <wp:wrapSquare wrapText="bothSides"/>
            <wp:docPr id="203682438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82438" name="Imagen 1" descr="Captura de pantalla de un celular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598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6830F8" w14:textId="1CA93838" w:rsidR="00452C66" w:rsidRPr="00B95737" w:rsidRDefault="00452C66" w:rsidP="00452C66">
      <w:pPr>
        <w:spacing w:after="150" w:line="240" w:lineRule="auto"/>
        <w:jc w:val="center"/>
        <w:rPr>
          <w:rFonts w:eastAsia="Times New Roman" w:cstheme="minorHAnsi"/>
          <w:lang w:eastAsia="es-ES"/>
        </w:rPr>
      </w:pPr>
      <w:r w:rsidRPr="00452C66">
        <w:rPr>
          <w:rFonts w:eastAsia="Times New Roman" w:cstheme="minorHAnsi"/>
          <w:lang w:eastAsia="es-ES"/>
        </w:rPr>
        <w:drawing>
          <wp:anchor distT="0" distB="0" distL="114300" distR="114300" simplePos="0" relativeHeight="251659264" behindDoc="0" locked="0" layoutInCell="1" allowOverlap="1" wp14:anchorId="2462EBA1" wp14:editId="7B978F8E">
            <wp:simplePos x="0" y="0"/>
            <wp:positionH relativeFrom="margin">
              <wp:posOffset>558165</wp:posOffset>
            </wp:positionH>
            <wp:positionV relativeFrom="paragraph">
              <wp:posOffset>2854960</wp:posOffset>
            </wp:positionV>
            <wp:extent cx="4657725" cy="3048000"/>
            <wp:effectExtent l="0" t="0" r="9525" b="0"/>
            <wp:wrapSquare wrapText="bothSides"/>
            <wp:docPr id="1684303773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303773" name="Imagen 1" descr="Captura de pantalla de un celular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AC561A" w14:textId="7CC13F60" w:rsidR="007E4C29" w:rsidRPr="00942135" w:rsidRDefault="007E4C29" w:rsidP="007E4C29">
      <w:pPr>
        <w:pStyle w:val="Prrafodelista"/>
        <w:numPr>
          <w:ilvl w:val="0"/>
          <w:numId w:val="3"/>
        </w:numPr>
        <w:spacing w:after="0" w:line="240" w:lineRule="auto"/>
      </w:pPr>
      <w:r w:rsidRPr="00942135">
        <w:lastRenderedPageBreak/>
        <w:t xml:space="preserve">cambia el nombre del equipo, estableciendo los siguientes nombres: </w:t>
      </w:r>
    </w:p>
    <w:p w14:paraId="597011D0" w14:textId="77777777" w:rsidR="007E4C29" w:rsidRDefault="007E4C29" w:rsidP="007E4C29">
      <w:pPr>
        <w:pStyle w:val="Prrafodelista"/>
        <w:numPr>
          <w:ilvl w:val="1"/>
          <w:numId w:val="3"/>
        </w:numPr>
        <w:spacing w:after="0" w:line="240" w:lineRule="auto"/>
      </w:pPr>
      <w:r w:rsidRPr="00942135">
        <w:t>admin</w:t>
      </w:r>
      <w:r>
        <w:t>-</w:t>
      </w:r>
      <w:r w:rsidRPr="00942135">
        <w:t>apellido</w:t>
      </w:r>
      <w:r>
        <w:t>1</w:t>
      </w:r>
      <w:r w:rsidRPr="00942135">
        <w:t xml:space="preserve"> para la MV Windows 10.</w:t>
      </w:r>
    </w:p>
    <w:p w14:paraId="3B6847C2" w14:textId="77777777" w:rsidR="007E4C29" w:rsidRDefault="007E4C29" w:rsidP="007E4C29">
      <w:pPr>
        <w:pStyle w:val="Prrafodelista"/>
        <w:spacing w:after="0" w:line="240" w:lineRule="auto"/>
      </w:pPr>
      <w:r w:rsidRPr="00942135">
        <w:t>(sustituye apellido</w:t>
      </w:r>
      <w:r>
        <w:t>1</w:t>
      </w:r>
      <w:r w:rsidRPr="00942135">
        <w:t xml:space="preserve"> por </w:t>
      </w:r>
      <w:r>
        <w:t xml:space="preserve">tu primer apellido. </w:t>
      </w:r>
      <w:r w:rsidRPr="00942135">
        <w:t xml:space="preserve">Ejemplo: Si tu nombre es Roberto Macho </w:t>
      </w:r>
      <w:proofErr w:type="spellStart"/>
      <w:r w:rsidRPr="00942135">
        <w:t>admin_macho</w:t>
      </w:r>
      <w:proofErr w:type="spellEnd"/>
      <w:r w:rsidRPr="00942135">
        <w:t>)</w:t>
      </w:r>
    </w:p>
    <w:p w14:paraId="36D035E0" w14:textId="2C0D4169" w:rsidR="008605E0" w:rsidRPr="00942135" w:rsidRDefault="008605E0" w:rsidP="008605E0">
      <w:pPr>
        <w:pStyle w:val="Prrafodelista"/>
        <w:spacing w:after="0" w:line="240" w:lineRule="auto"/>
        <w:jc w:val="center"/>
      </w:pPr>
      <w:r w:rsidRPr="008605E0">
        <w:drawing>
          <wp:inline distT="0" distB="0" distL="0" distR="0" wp14:anchorId="1393366F" wp14:editId="722A5AC4">
            <wp:extent cx="3125740" cy="3543300"/>
            <wp:effectExtent l="0" t="0" r="0" b="0"/>
            <wp:docPr id="34611270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112702" name="Imagen 1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33446" cy="355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5A63C" w14:textId="77777777" w:rsidR="007E4C29" w:rsidRDefault="007E4C29" w:rsidP="007E4C29">
      <w:pPr>
        <w:pStyle w:val="Prrafodelista"/>
        <w:numPr>
          <w:ilvl w:val="1"/>
          <w:numId w:val="3"/>
        </w:numPr>
        <w:spacing w:after="0" w:line="240" w:lineRule="auto"/>
      </w:pPr>
      <w:r>
        <w:t>server-</w:t>
      </w:r>
      <w:r w:rsidRPr="00942135">
        <w:t>apellido</w:t>
      </w:r>
      <w:r>
        <w:t>1</w:t>
      </w:r>
      <w:r w:rsidRPr="00942135">
        <w:t xml:space="preserve"> para la MV Ubuntu.</w:t>
      </w:r>
    </w:p>
    <w:p w14:paraId="4A170D95" w14:textId="77777777" w:rsidR="007E4C29" w:rsidRDefault="007E4C29" w:rsidP="007E4C29">
      <w:pPr>
        <w:pStyle w:val="Prrafodelista"/>
        <w:spacing w:after="0" w:line="240" w:lineRule="auto"/>
      </w:pPr>
      <w:r w:rsidRPr="00942135">
        <w:t>(sustituye apellido</w:t>
      </w:r>
      <w:r>
        <w:t>1</w:t>
      </w:r>
      <w:r w:rsidRPr="00942135">
        <w:t xml:space="preserve"> por </w:t>
      </w:r>
      <w:r>
        <w:t xml:space="preserve">tu primer apellido. </w:t>
      </w:r>
      <w:r w:rsidRPr="00942135">
        <w:t xml:space="preserve">Ejemplo: Si tu nombre es Roberto Macho </w:t>
      </w:r>
      <w:proofErr w:type="spellStart"/>
      <w:proofErr w:type="gramStart"/>
      <w:r>
        <w:t>server</w:t>
      </w:r>
      <w:proofErr w:type="gramEnd"/>
      <w:r w:rsidRPr="00942135">
        <w:t>_macho</w:t>
      </w:r>
      <w:proofErr w:type="spellEnd"/>
      <w:r w:rsidRPr="00942135">
        <w:t>)</w:t>
      </w:r>
    </w:p>
    <w:p w14:paraId="013EB11A" w14:textId="77777777" w:rsidR="008605E0" w:rsidRPr="00942135" w:rsidRDefault="008605E0" w:rsidP="007E4C29">
      <w:pPr>
        <w:pStyle w:val="Prrafodelista"/>
        <w:spacing w:after="0" w:line="240" w:lineRule="auto"/>
      </w:pPr>
    </w:p>
    <w:p w14:paraId="7170F966" w14:textId="467FE2C5" w:rsidR="007E4C29" w:rsidRDefault="008605E0" w:rsidP="008605E0">
      <w:pPr>
        <w:spacing w:after="0" w:line="240" w:lineRule="auto"/>
        <w:jc w:val="center"/>
      </w:pPr>
      <w:r w:rsidRPr="008605E0">
        <w:drawing>
          <wp:inline distT="0" distB="0" distL="0" distR="0" wp14:anchorId="332B8BD7" wp14:editId="75E32834">
            <wp:extent cx="4646614" cy="3019425"/>
            <wp:effectExtent l="0" t="0" r="1905" b="0"/>
            <wp:docPr id="1454194905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194905" name="Imagen 1" descr="Interfaz de usuario gráfica, 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1355" cy="302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B7B64" w14:textId="77777777" w:rsidR="0016061D" w:rsidRDefault="0016061D" w:rsidP="008605E0">
      <w:pPr>
        <w:spacing w:after="0" w:line="240" w:lineRule="auto"/>
        <w:jc w:val="center"/>
      </w:pPr>
    </w:p>
    <w:p w14:paraId="581B4ACC" w14:textId="77777777" w:rsidR="0016061D" w:rsidRDefault="0016061D" w:rsidP="008605E0">
      <w:pPr>
        <w:spacing w:after="0" w:line="240" w:lineRule="auto"/>
        <w:jc w:val="center"/>
      </w:pPr>
    </w:p>
    <w:p w14:paraId="762D0655" w14:textId="77777777" w:rsidR="0016061D" w:rsidRDefault="0016061D" w:rsidP="008605E0">
      <w:pPr>
        <w:spacing w:after="0" w:line="240" w:lineRule="auto"/>
        <w:jc w:val="center"/>
      </w:pPr>
    </w:p>
    <w:p w14:paraId="45620069" w14:textId="77777777" w:rsidR="0016061D" w:rsidRPr="00942135" w:rsidRDefault="0016061D" w:rsidP="008605E0">
      <w:pPr>
        <w:spacing w:after="0" w:line="240" w:lineRule="auto"/>
        <w:jc w:val="center"/>
      </w:pPr>
    </w:p>
    <w:p w14:paraId="161CA9F4" w14:textId="77777777" w:rsidR="007E4C29" w:rsidRDefault="007E4C29" w:rsidP="007E4C29">
      <w:pPr>
        <w:pStyle w:val="Prrafodelista"/>
        <w:numPr>
          <w:ilvl w:val="0"/>
          <w:numId w:val="3"/>
        </w:numPr>
        <w:spacing w:after="0" w:line="240" w:lineRule="auto"/>
      </w:pPr>
      <w:r w:rsidRPr="00942135">
        <w:lastRenderedPageBreak/>
        <w:t>cambia el nombre del grupo de trabajo en ambas máquinas por: apellido</w:t>
      </w:r>
      <w:r>
        <w:t>1</w:t>
      </w:r>
      <w:r w:rsidRPr="00942135">
        <w:t xml:space="preserve"> (sustituye apellido por tu </w:t>
      </w:r>
      <w:r>
        <w:t xml:space="preserve">primer </w:t>
      </w:r>
      <w:r w:rsidRPr="00942135">
        <w:t>apellido)</w:t>
      </w:r>
    </w:p>
    <w:p w14:paraId="0479EF2F" w14:textId="7845AE40" w:rsidR="0016061D" w:rsidRDefault="0016061D" w:rsidP="0016061D">
      <w:pPr>
        <w:pStyle w:val="Prrafodelista"/>
        <w:numPr>
          <w:ilvl w:val="0"/>
          <w:numId w:val="3"/>
        </w:numPr>
        <w:spacing w:after="0" w:line="240" w:lineRule="auto"/>
      </w:pPr>
      <w:r w:rsidRPr="0016061D">
        <w:drawing>
          <wp:inline distT="0" distB="0" distL="0" distR="0" wp14:anchorId="31CAF459" wp14:editId="676A69B1">
            <wp:extent cx="5400040" cy="3514725"/>
            <wp:effectExtent l="0" t="0" r="0" b="9525"/>
            <wp:docPr id="150318420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184203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B20DB" w14:textId="77777777" w:rsidR="0016061D" w:rsidRDefault="0016061D" w:rsidP="0016061D">
      <w:pPr>
        <w:pStyle w:val="Prrafodelista"/>
        <w:spacing w:after="0" w:line="240" w:lineRule="auto"/>
      </w:pPr>
    </w:p>
    <w:p w14:paraId="433D4F96" w14:textId="40AD5D75" w:rsidR="0016061D" w:rsidRDefault="0016061D" w:rsidP="0016061D">
      <w:pPr>
        <w:pStyle w:val="Prrafodelista"/>
        <w:spacing w:after="0" w:line="240" w:lineRule="auto"/>
        <w:jc w:val="center"/>
      </w:pPr>
      <w:r w:rsidRPr="0016061D">
        <w:drawing>
          <wp:inline distT="0" distB="0" distL="0" distR="0" wp14:anchorId="55E7396E" wp14:editId="22930854">
            <wp:extent cx="3934374" cy="4629796"/>
            <wp:effectExtent l="0" t="0" r="9525" b="0"/>
            <wp:docPr id="24170205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70205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0BEB2" w14:textId="77777777" w:rsidR="007E4C29" w:rsidRPr="00942135" w:rsidRDefault="007E4C29" w:rsidP="007E4C29">
      <w:pPr>
        <w:pStyle w:val="Prrafodelista"/>
        <w:spacing w:after="0" w:line="240" w:lineRule="auto"/>
      </w:pPr>
    </w:p>
    <w:p w14:paraId="6B909052" w14:textId="77777777" w:rsidR="007E4C29" w:rsidRDefault="007E4C29" w:rsidP="007E4C29">
      <w:pPr>
        <w:pStyle w:val="Prrafodelista"/>
        <w:numPr>
          <w:ilvl w:val="0"/>
          <w:numId w:val="3"/>
        </w:numPr>
        <w:spacing w:after="0" w:line="240" w:lineRule="auto"/>
      </w:pPr>
      <w:r w:rsidRPr="00942135">
        <w:t>Comprueba la conectividad entre ambas máquinas virtuales.</w:t>
      </w:r>
    </w:p>
    <w:p w14:paraId="4AAB599A" w14:textId="77777777" w:rsidR="006A0E7A" w:rsidRDefault="006A0E7A" w:rsidP="006A0E7A">
      <w:pPr>
        <w:spacing w:after="0" w:line="240" w:lineRule="auto"/>
      </w:pPr>
    </w:p>
    <w:p w14:paraId="4873B10E" w14:textId="668D3CE1" w:rsidR="006A0E7A" w:rsidRPr="006A0E7A" w:rsidRDefault="006A0E7A" w:rsidP="006A0E7A">
      <w:pPr>
        <w:spacing w:after="0" w:line="240" w:lineRule="auto"/>
        <w:jc w:val="center"/>
        <w:rPr>
          <w:b/>
          <w:bCs/>
          <w:color w:val="4F81BD" w:themeColor="accent1"/>
        </w:rPr>
      </w:pPr>
      <w:r w:rsidRPr="006A0E7A">
        <w:rPr>
          <w:b/>
          <w:bCs/>
          <w:color w:val="4F81BD" w:themeColor="accent1"/>
        </w:rPr>
        <w:t>IP UBUNTU</w:t>
      </w:r>
    </w:p>
    <w:p w14:paraId="76C31A65" w14:textId="73619BA5" w:rsidR="006A0E7A" w:rsidRDefault="006A0E7A" w:rsidP="006A0E7A">
      <w:pPr>
        <w:spacing w:after="0" w:line="240" w:lineRule="auto"/>
        <w:jc w:val="center"/>
      </w:pPr>
      <w:r w:rsidRPr="006A0E7A">
        <w:drawing>
          <wp:inline distT="0" distB="0" distL="0" distR="0" wp14:anchorId="029D107E" wp14:editId="30A7E391">
            <wp:extent cx="5400040" cy="1633220"/>
            <wp:effectExtent l="0" t="0" r="0" b="5080"/>
            <wp:docPr id="81571344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713449" name="Imagen 1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BFD27" w14:textId="77777777" w:rsidR="006A0E7A" w:rsidRPr="006A0E7A" w:rsidRDefault="006A0E7A" w:rsidP="006A0E7A">
      <w:pPr>
        <w:spacing w:after="0" w:line="240" w:lineRule="auto"/>
        <w:jc w:val="center"/>
        <w:rPr>
          <w:b/>
          <w:bCs/>
          <w:color w:val="4F81BD" w:themeColor="accent1"/>
        </w:rPr>
      </w:pPr>
    </w:p>
    <w:p w14:paraId="2CA39E15" w14:textId="0E0706B7" w:rsidR="006A0E7A" w:rsidRPr="006A0E7A" w:rsidRDefault="006A0E7A" w:rsidP="006A0E7A">
      <w:pPr>
        <w:spacing w:after="0" w:line="240" w:lineRule="auto"/>
        <w:jc w:val="center"/>
        <w:rPr>
          <w:b/>
          <w:bCs/>
          <w:color w:val="4F81BD" w:themeColor="accent1"/>
        </w:rPr>
      </w:pPr>
      <w:r w:rsidRPr="006A0E7A">
        <w:rPr>
          <w:b/>
          <w:bCs/>
          <w:color w:val="4F81BD" w:themeColor="accent1"/>
        </w:rPr>
        <w:t>IP WINDOWS</w:t>
      </w:r>
    </w:p>
    <w:p w14:paraId="23FD9BF1" w14:textId="2F7405B7" w:rsidR="007E4C29" w:rsidRDefault="006A0E7A" w:rsidP="007E4C29">
      <w:pPr>
        <w:spacing w:after="0" w:line="240" w:lineRule="auto"/>
      </w:pPr>
      <w:r w:rsidRPr="006A0E7A">
        <w:drawing>
          <wp:inline distT="0" distB="0" distL="0" distR="0" wp14:anchorId="110BFEAC" wp14:editId="27208E52">
            <wp:extent cx="5400040" cy="2932430"/>
            <wp:effectExtent l="0" t="0" r="0" b="1270"/>
            <wp:docPr id="118443974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439741" name="Imagen 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5C4DC" w14:textId="77777777" w:rsidR="004C735B" w:rsidRDefault="004C735B" w:rsidP="007E4C29">
      <w:pPr>
        <w:spacing w:after="0" w:line="240" w:lineRule="auto"/>
      </w:pPr>
    </w:p>
    <w:p w14:paraId="2E4C8FD1" w14:textId="106ABFD5" w:rsidR="004C735B" w:rsidRDefault="004C735B" w:rsidP="004C735B">
      <w:pPr>
        <w:spacing w:after="0" w:line="240" w:lineRule="auto"/>
        <w:jc w:val="center"/>
        <w:rPr>
          <w:b/>
          <w:bCs/>
          <w:color w:val="4F81BD" w:themeColor="accent1"/>
        </w:rPr>
      </w:pPr>
      <w:r w:rsidRPr="004C735B">
        <w:rPr>
          <w:b/>
          <w:bCs/>
          <w:color w:val="4F81BD" w:themeColor="accent1"/>
        </w:rPr>
        <w:t>PING DESDE WINDOWS A UBUNTU</w:t>
      </w:r>
    </w:p>
    <w:p w14:paraId="4C5C8F3B" w14:textId="736A48AF" w:rsidR="004C735B" w:rsidRDefault="004C735B" w:rsidP="004C735B">
      <w:pPr>
        <w:spacing w:after="0" w:line="240" w:lineRule="auto"/>
        <w:jc w:val="center"/>
        <w:rPr>
          <w:b/>
          <w:bCs/>
        </w:rPr>
      </w:pPr>
      <w:r w:rsidRPr="004C735B">
        <w:rPr>
          <w:b/>
          <w:bCs/>
        </w:rPr>
        <w:drawing>
          <wp:inline distT="0" distB="0" distL="0" distR="0" wp14:anchorId="4F735603" wp14:editId="2432BEA3">
            <wp:extent cx="5400040" cy="1518285"/>
            <wp:effectExtent l="0" t="0" r="0" b="5715"/>
            <wp:docPr id="38911602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116028" name="Imagen 1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EF23F" w14:textId="77777777" w:rsidR="004C735B" w:rsidRDefault="004C735B" w:rsidP="004C735B">
      <w:pPr>
        <w:spacing w:after="0" w:line="240" w:lineRule="auto"/>
        <w:jc w:val="center"/>
        <w:rPr>
          <w:b/>
          <w:bCs/>
        </w:rPr>
      </w:pPr>
    </w:p>
    <w:p w14:paraId="7C709629" w14:textId="77777777" w:rsidR="004C735B" w:rsidRDefault="004C735B" w:rsidP="004C735B">
      <w:pPr>
        <w:spacing w:after="0" w:line="240" w:lineRule="auto"/>
        <w:jc w:val="center"/>
        <w:rPr>
          <w:b/>
          <w:bCs/>
        </w:rPr>
      </w:pPr>
    </w:p>
    <w:p w14:paraId="05284D86" w14:textId="77777777" w:rsidR="004C735B" w:rsidRDefault="004C735B" w:rsidP="004C735B">
      <w:pPr>
        <w:spacing w:after="0" w:line="240" w:lineRule="auto"/>
        <w:jc w:val="center"/>
        <w:rPr>
          <w:b/>
          <w:bCs/>
        </w:rPr>
      </w:pPr>
    </w:p>
    <w:p w14:paraId="1390940F" w14:textId="77777777" w:rsidR="004C735B" w:rsidRDefault="004C735B" w:rsidP="004C735B">
      <w:pPr>
        <w:spacing w:after="0" w:line="240" w:lineRule="auto"/>
        <w:jc w:val="center"/>
        <w:rPr>
          <w:b/>
          <w:bCs/>
        </w:rPr>
      </w:pPr>
    </w:p>
    <w:p w14:paraId="31408682" w14:textId="77777777" w:rsidR="004C735B" w:rsidRDefault="004C735B" w:rsidP="004C735B">
      <w:pPr>
        <w:spacing w:after="0" w:line="240" w:lineRule="auto"/>
        <w:jc w:val="center"/>
        <w:rPr>
          <w:b/>
          <w:bCs/>
        </w:rPr>
      </w:pPr>
    </w:p>
    <w:p w14:paraId="07829D33" w14:textId="77777777" w:rsidR="004C735B" w:rsidRDefault="004C735B" w:rsidP="004C735B">
      <w:pPr>
        <w:spacing w:after="0" w:line="240" w:lineRule="auto"/>
        <w:jc w:val="center"/>
        <w:rPr>
          <w:b/>
          <w:bCs/>
        </w:rPr>
      </w:pPr>
    </w:p>
    <w:p w14:paraId="6FDCD3AB" w14:textId="77777777" w:rsidR="004C735B" w:rsidRDefault="004C735B" w:rsidP="004C735B">
      <w:pPr>
        <w:spacing w:after="0" w:line="240" w:lineRule="auto"/>
        <w:jc w:val="center"/>
        <w:rPr>
          <w:b/>
          <w:bCs/>
        </w:rPr>
      </w:pPr>
    </w:p>
    <w:p w14:paraId="78DCBD01" w14:textId="77777777" w:rsidR="004C735B" w:rsidRDefault="004C735B" w:rsidP="004C735B">
      <w:pPr>
        <w:spacing w:after="0" w:line="240" w:lineRule="auto"/>
        <w:jc w:val="center"/>
        <w:rPr>
          <w:b/>
          <w:bCs/>
        </w:rPr>
      </w:pPr>
    </w:p>
    <w:p w14:paraId="432756D5" w14:textId="77777777" w:rsidR="004C735B" w:rsidRPr="004C735B" w:rsidRDefault="004C735B" w:rsidP="004C735B">
      <w:pPr>
        <w:spacing w:after="0" w:line="240" w:lineRule="auto"/>
        <w:jc w:val="center"/>
        <w:rPr>
          <w:b/>
          <w:bCs/>
          <w:color w:val="4F81BD" w:themeColor="accent1"/>
        </w:rPr>
      </w:pPr>
    </w:p>
    <w:p w14:paraId="0EDA62CD" w14:textId="73095D87" w:rsidR="004C735B" w:rsidRDefault="004C735B" w:rsidP="004C735B">
      <w:pPr>
        <w:spacing w:after="0" w:line="240" w:lineRule="auto"/>
        <w:jc w:val="center"/>
        <w:rPr>
          <w:b/>
          <w:bCs/>
          <w:color w:val="4F81BD" w:themeColor="accent1"/>
        </w:rPr>
      </w:pPr>
      <w:r w:rsidRPr="004C735B">
        <w:rPr>
          <w:b/>
          <w:bCs/>
          <w:color w:val="4F81BD" w:themeColor="accent1"/>
        </w:rPr>
        <w:t>PING DESDE UBUNTU A WINDOWS</w:t>
      </w:r>
    </w:p>
    <w:p w14:paraId="021C0B97" w14:textId="77777777" w:rsidR="004C735B" w:rsidRDefault="004C735B" w:rsidP="004C735B">
      <w:pPr>
        <w:spacing w:after="0" w:line="240" w:lineRule="auto"/>
        <w:jc w:val="center"/>
        <w:rPr>
          <w:b/>
          <w:bCs/>
          <w:color w:val="4F81BD" w:themeColor="accent1"/>
        </w:rPr>
      </w:pPr>
    </w:p>
    <w:p w14:paraId="441531E0" w14:textId="280432C9" w:rsidR="004C735B" w:rsidRPr="004C735B" w:rsidRDefault="004C735B" w:rsidP="004C735B">
      <w:pPr>
        <w:spacing w:after="0" w:line="240" w:lineRule="auto"/>
        <w:jc w:val="center"/>
        <w:rPr>
          <w:b/>
          <w:bCs/>
          <w:color w:val="4F81BD" w:themeColor="accent1"/>
        </w:rPr>
      </w:pPr>
      <w:r w:rsidRPr="004C735B">
        <w:rPr>
          <w:b/>
          <w:bCs/>
          <w:color w:val="4F81BD" w:themeColor="accent1"/>
        </w:rPr>
        <w:drawing>
          <wp:inline distT="0" distB="0" distL="0" distR="0" wp14:anchorId="441D19B8" wp14:editId="35FDA54A">
            <wp:extent cx="5400040" cy="2115820"/>
            <wp:effectExtent l="0" t="0" r="0" b="0"/>
            <wp:docPr id="1882057583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057583" name="Imagen 1" descr="Texto&#10;&#10;Descripción generada automáticamente con confianza media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433A8" w14:textId="77777777" w:rsidR="007E4C29" w:rsidRPr="00D8016D" w:rsidRDefault="007E4C29" w:rsidP="007E4C29">
      <w:pPr>
        <w:spacing w:after="0" w:line="240" w:lineRule="auto"/>
      </w:pPr>
      <w:r w:rsidRPr="00D8016D">
        <w:t xml:space="preserve">(Explica e ilustra </w:t>
      </w:r>
      <w:r>
        <w:t>el ejercicio</w:t>
      </w:r>
      <w:r w:rsidRPr="00D8016D">
        <w:t xml:space="preserve"> con capturas de pantalla)</w:t>
      </w:r>
    </w:p>
    <w:p w14:paraId="660A239D" w14:textId="6E64251E" w:rsidR="00F8490F" w:rsidRPr="00302C87" w:rsidRDefault="007E4C29" w:rsidP="007E4C29">
      <w:pPr>
        <w:tabs>
          <w:tab w:val="left" w:pos="1811"/>
        </w:tabs>
        <w:rPr>
          <w:b/>
          <w:bCs/>
        </w:rPr>
      </w:pPr>
      <w:r w:rsidRPr="0E11CDEC">
        <w:rPr>
          <w:b/>
          <w:bCs/>
        </w:rPr>
        <w:t>(</w:t>
      </w:r>
      <w:r w:rsidR="00503DAF">
        <w:rPr>
          <w:b/>
          <w:bCs/>
        </w:rPr>
        <w:t>1</w:t>
      </w:r>
      <w:r w:rsidRPr="0E11CDEC">
        <w:rPr>
          <w:b/>
          <w:bCs/>
        </w:rPr>
        <w:t xml:space="preserve"> pt.)</w:t>
      </w:r>
    </w:p>
    <w:p w14:paraId="42D03CB9" w14:textId="77777777" w:rsidR="007E4C29" w:rsidRPr="00FE7A9E" w:rsidRDefault="007E4C29" w:rsidP="007E4C29">
      <w:pPr>
        <w:tabs>
          <w:tab w:val="left" w:pos="1811"/>
        </w:tabs>
        <w:rPr>
          <w:b/>
          <w:bCs/>
        </w:rPr>
      </w:pPr>
      <w:r>
        <w:rPr>
          <w:b/>
          <w:bCs/>
        </w:rPr>
        <w:t>3</w:t>
      </w:r>
      <w:r w:rsidRPr="00FE7A9E">
        <w:rPr>
          <w:b/>
          <w:bCs/>
        </w:rPr>
        <w:t>.- Realiza las siguientes tareas en la MV UBUNTU:</w:t>
      </w:r>
    </w:p>
    <w:p w14:paraId="49B668DD" w14:textId="4526A471" w:rsidR="007E4C29" w:rsidRDefault="007E4C29" w:rsidP="007E4C29">
      <w:pPr>
        <w:tabs>
          <w:tab w:val="left" w:pos="1811"/>
        </w:tabs>
      </w:pPr>
      <w:r>
        <w:t>- Crea una carpeta en la raíz del sistema de archivos llamada: /</w:t>
      </w:r>
      <w:r w:rsidR="004877D4">
        <w:t>fabricación</w:t>
      </w:r>
    </w:p>
    <w:p w14:paraId="065D047D" w14:textId="2CF24D56" w:rsidR="004877D4" w:rsidRDefault="004877D4" w:rsidP="007E4C29">
      <w:pPr>
        <w:tabs>
          <w:tab w:val="left" w:pos="1811"/>
        </w:tabs>
      </w:pPr>
      <w:r w:rsidRPr="004877D4">
        <w:drawing>
          <wp:inline distT="0" distB="0" distL="0" distR="0" wp14:anchorId="668DACA3" wp14:editId="603E687F">
            <wp:extent cx="5400040" cy="1235710"/>
            <wp:effectExtent l="0" t="0" r="0" b="2540"/>
            <wp:docPr id="392708635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708635" name="Imagen 1" descr="Interfaz de usuario gráfica, 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1B016" w14:textId="77777777" w:rsidR="007E4C29" w:rsidRDefault="007E4C29" w:rsidP="007E4C29">
      <w:pPr>
        <w:pStyle w:val="Prrafodelista"/>
        <w:numPr>
          <w:ilvl w:val="0"/>
          <w:numId w:val="3"/>
        </w:numPr>
        <w:tabs>
          <w:tab w:val="left" w:pos="1811"/>
        </w:tabs>
      </w:pPr>
      <w:r>
        <w:t xml:space="preserve">Asigna los siguientes propietarios a la carpeta: </w:t>
      </w:r>
    </w:p>
    <w:p w14:paraId="6E2D38F8" w14:textId="57CA98E1" w:rsidR="007E4C29" w:rsidRDefault="007E4C29" w:rsidP="007E4C29">
      <w:pPr>
        <w:tabs>
          <w:tab w:val="left" w:pos="1811"/>
        </w:tabs>
      </w:pPr>
      <w:r>
        <w:t xml:space="preserve">Usuario propietario: </w:t>
      </w:r>
      <w:r w:rsidR="0035671C">
        <w:t>Rodrigo</w:t>
      </w:r>
      <w:r>
        <w:t>, grupo propietario: fabricación.</w:t>
      </w:r>
    </w:p>
    <w:p w14:paraId="3050ED85" w14:textId="16A42E89" w:rsidR="00293314" w:rsidRDefault="00293314" w:rsidP="007E4C29">
      <w:pPr>
        <w:tabs>
          <w:tab w:val="left" w:pos="1811"/>
        </w:tabs>
      </w:pPr>
      <w:r w:rsidRPr="00293314">
        <w:drawing>
          <wp:inline distT="0" distB="0" distL="0" distR="0" wp14:anchorId="3399E868" wp14:editId="46D384D7">
            <wp:extent cx="5400040" cy="1216025"/>
            <wp:effectExtent l="0" t="0" r="0" b="3175"/>
            <wp:docPr id="106933491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334915" name="Imagen 1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F8165" w14:textId="4E94D0A6" w:rsidR="007E4C29" w:rsidRDefault="007E4C29" w:rsidP="007E4C29">
      <w:pPr>
        <w:tabs>
          <w:tab w:val="left" w:pos="1811"/>
        </w:tabs>
      </w:pPr>
      <w:r>
        <w:t xml:space="preserve">Y crea dentro de la misma dos archivos de texto cualesquiera uno con el usuario: </w:t>
      </w:r>
      <w:r w:rsidR="0035671C">
        <w:t>Rodrigo</w:t>
      </w:r>
      <w:r>
        <w:t xml:space="preserve"> y otro con el usuario: Ruth</w:t>
      </w:r>
    </w:p>
    <w:p w14:paraId="6AAB7172" w14:textId="419BD3FB" w:rsidR="00293314" w:rsidRDefault="00293314" w:rsidP="007E4C29">
      <w:pPr>
        <w:tabs>
          <w:tab w:val="left" w:pos="1811"/>
        </w:tabs>
      </w:pPr>
      <w:r w:rsidRPr="00293314">
        <w:drawing>
          <wp:inline distT="0" distB="0" distL="0" distR="0" wp14:anchorId="12201C87" wp14:editId="74F3206F">
            <wp:extent cx="4820323" cy="676369"/>
            <wp:effectExtent l="0" t="0" r="0" b="9525"/>
            <wp:docPr id="175444427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44276" name="Imagen 1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E3DBE" w14:textId="77777777" w:rsidR="00293314" w:rsidRDefault="00293314" w:rsidP="007E4C29">
      <w:pPr>
        <w:tabs>
          <w:tab w:val="left" w:pos="1811"/>
        </w:tabs>
      </w:pPr>
    </w:p>
    <w:p w14:paraId="1A43F0E9" w14:textId="77777777" w:rsidR="007E4C29" w:rsidRDefault="007E4C29" w:rsidP="007E4C29">
      <w:pPr>
        <w:pStyle w:val="Prrafodelista"/>
        <w:numPr>
          <w:ilvl w:val="0"/>
          <w:numId w:val="3"/>
        </w:numPr>
        <w:tabs>
          <w:tab w:val="left" w:pos="1811"/>
        </w:tabs>
      </w:pPr>
      <w:r>
        <w:lastRenderedPageBreak/>
        <w:t>Asigna los siguientes permisos a la carpeta:</w:t>
      </w:r>
    </w:p>
    <w:p w14:paraId="3B7DDFBB" w14:textId="54F7BA83" w:rsidR="007E4C29" w:rsidRDefault="007E4C29" w:rsidP="007E4C29">
      <w:pPr>
        <w:tabs>
          <w:tab w:val="left" w:pos="1811"/>
        </w:tabs>
      </w:pPr>
      <w:r>
        <w:t xml:space="preserve">El </w:t>
      </w:r>
      <w:proofErr w:type="gramStart"/>
      <w:r>
        <w:t>propietario(</w:t>
      </w:r>
      <w:proofErr w:type="gramEnd"/>
      <w:r w:rsidR="0035671C">
        <w:t>Rodrigo</w:t>
      </w:r>
      <w:r>
        <w:t>), tendrá todos los permisos (</w:t>
      </w:r>
      <w:proofErr w:type="spellStart"/>
      <w:r>
        <w:t>rwx</w:t>
      </w:r>
      <w:proofErr w:type="spellEnd"/>
      <w:r>
        <w:t xml:space="preserve">), los miembros del grupo </w:t>
      </w:r>
      <w:proofErr w:type="spellStart"/>
      <w:r>
        <w:t>fabricacion</w:t>
      </w:r>
      <w:proofErr w:type="spellEnd"/>
      <w:r>
        <w:t xml:space="preserve"> podrán listar archivos y ver el contenido de los mismos pero no hacer modificaciones (r-x), y el resto de usuarios no tendrán ningún permiso.(---)</w:t>
      </w:r>
    </w:p>
    <w:p w14:paraId="25543001" w14:textId="69B86F8D" w:rsidR="003F7D48" w:rsidRDefault="003F7D48" w:rsidP="007E4C29">
      <w:pPr>
        <w:tabs>
          <w:tab w:val="left" w:pos="1811"/>
        </w:tabs>
      </w:pPr>
      <w:r w:rsidRPr="003F7D48">
        <w:drawing>
          <wp:inline distT="0" distB="0" distL="0" distR="0" wp14:anchorId="639C685C" wp14:editId="36DFDB48">
            <wp:extent cx="5400040" cy="1518920"/>
            <wp:effectExtent l="0" t="0" r="0" b="5080"/>
            <wp:docPr id="1876046720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046720" name="Imagen 1" descr="Texto&#10;&#10;Descripción generada automáticamente con confianza medi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CCE8A" w14:textId="77777777" w:rsidR="007E4C29" w:rsidRDefault="007E4C29" w:rsidP="007E4C29">
      <w:pPr>
        <w:tabs>
          <w:tab w:val="left" w:pos="1811"/>
        </w:tabs>
      </w:pPr>
      <w:r>
        <w:t>Muestra los permisos asignados mediante una captura de pantalla, inicia sesión con Ruth y comprueba los permisos asignados (inserta una captura)</w:t>
      </w:r>
    </w:p>
    <w:p w14:paraId="30F91935" w14:textId="61218C35" w:rsidR="00621FA9" w:rsidRDefault="00621FA9" w:rsidP="007E4C29">
      <w:pPr>
        <w:tabs>
          <w:tab w:val="left" w:pos="1811"/>
        </w:tabs>
      </w:pPr>
      <w:r w:rsidRPr="00621FA9">
        <w:drawing>
          <wp:inline distT="0" distB="0" distL="0" distR="0" wp14:anchorId="5F0CC178" wp14:editId="15A77234">
            <wp:extent cx="5400040" cy="1087120"/>
            <wp:effectExtent l="0" t="0" r="0" b="0"/>
            <wp:docPr id="60824956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249567" name="Imagen 1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4AAEA" w14:textId="3C0150AC" w:rsidR="00BD6E6B" w:rsidRDefault="00BD6E6B" w:rsidP="007E4C29">
      <w:pPr>
        <w:tabs>
          <w:tab w:val="left" w:pos="1811"/>
        </w:tabs>
      </w:pPr>
      <w:r w:rsidRPr="00BD6E6B">
        <w:drawing>
          <wp:inline distT="0" distB="0" distL="0" distR="0" wp14:anchorId="1980B499" wp14:editId="2F0B5B3C">
            <wp:extent cx="5400040" cy="3518535"/>
            <wp:effectExtent l="0" t="0" r="0" b="5715"/>
            <wp:docPr id="45471073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710732" name="Imagen 1" descr="Captura de pantalla de computadora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E198F" w14:textId="77777777" w:rsidR="00BD6E6B" w:rsidRDefault="00BD6E6B" w:rsidP="007E4C29">
      <w:pPr>
        <w:tabs>
          <w:tab w:val="left" w:pos="1811"/>
        </w:tabs>
      </w:pPr>
    </w:p>
    <w:p w14:paraId="641660E9" w14:textId="77777777" w:rsidR="00BD6E6B" w:rsidRDefault="00BD6E6B" w:rsidP="007E4C29">
      <w:pPr>
        <w:tabs>
          <w:tab w:val="left" w:pos="1811"/>
        </w:tabs>
      </w:pPr>
    </w:p>
    <w:p w14:paraId="0B8C7A86" w14:textId="77777777" w:rsidR="007E4C29" w:rsidRDefault="007E4C29" w:rsidP="007E4C29">
      <w:pPr>
        <w:tabs>
          <w:tab w:val="left" w:pos="1811"/>
        </w:tabs>
      </w:pPr>
      <w:r>
        <w:lastRenderedPageBreak/>
        <w:t>Explica qué permisos tendrá Ruth en esta carpeta. ¿Puede crear archivos? ¿Porqué?</w:t>
      </w:r>
    </w:p>
    <w:p w14:paraId="61D98212" w14:textId="243AB5F9" w:rsidR="00D37E2D" w:rsidRPr="00D37E2D" w:rsidRDefault="00D37E2D" w:rsidP="00FE5C77">
      <w:pPr>
        <w:tabs>
          <w:tab w:val="left" w:pos="1811"/>
        </w:tabs>
        <w:jc w:val="both"/>
        <w:rPr>
          <w:b/>
          <w:bCs/>
          <w:color w:val="4F81BD" w:themeColor="accent1"/>
        </w:rPr>
      </w:pPr>
      <w:r w:rsidRPr="00D37E2D">
        <w:rPr>
          <w:b/>
          <w:bCs/>
          <w:color w:val="4F81BD" w:themeColor="accent1"/>
        </w:rPr>
        <w:t xml:space="preserve">Solo tiene los permisos de lectura y </w:t>
      </w:r>
      <w:proofErr w:type="gramStart"/>
      <w:r w:rsidRPr="00D37E2D">
        <w:rPr>
          <w:b/>
          <w:bCs/>
          <w:color w:val="4F81BD" w:themeColor="accent1"/>
        </w:rPr>
        <w:t>ejecución</w:t>
      </w:r>
      <w:proofErr w:type="gramEnd"/>
      <w:r w:rsidRPr="00D37E2D">
        <w:rPr>
          <w:b/>
          <w:bCs/>
          <w:color w:val="4F81BD" w:themeColor="accent1"/>
        </w:rPr>
        <w:t xml:space="preserve"> pero no de escritura,</w:t>
      </w:r>
      <w:r>
        <w:rPr>
          <w:b/>
          <w:bCs/>
          <w:color w:val="4F81BD" w:themeColor="accent1"/>
        </w:rPr>
        <w:t xml:space="preserve"> ya que</w:t>
      </w:r>
      <w:r w:rsidRPr="00D37E2D">
        <w:rPr>
          <w:b/>
          <w:bCs/>
          <w:color w:val="4F81BD" w:themeColor="accent1"/>
        </w:rPr>
        <w:t xml:space="preserve"> Ruth no es la propietaria</w:t>
      </w:r>
      <w:r>
        <w:rPr>
          <w:b/>
          <w:bCs/>
          <w:color w:val="4F81BD" w:themeColor="accent1"/>
        </w:rPr>
        <w:t xml:space="preserve"> y se le asigna los permisos del grupo </w:t>
      </w:r>
      <w:r w:rsidR="00FE5C77">
        <w:rPr>
          <w:b/>
          <w:bCs/>
          <w:color w:val="4F81BD" w:themeColor="accent1"/>
        </w:rPr>
        <w:t>porque pertenece al grupo propietario de la carpeta, si Ruth no estuviera en el grupo fabricación no tendría ningún permiso.</w:t>
      </w:r>
    </w:p>
    <w:p w14:paraId="274519DC" w14:textId="6D2FE526" w:rsidR="007E4C29" w:rsidRDefault="007E4C29" w:rsidP="007E4C29">
      <w:pPr>
        <w:tabs>
          <w:tab w:val="left" w:pos="1811"/>
        </w:tabs>
        <w:rPr>
          <w:b/>
          <w:bCs/>
        </w:rPr>
      </w:pPr>
      <w:r w:rsidRPr="007248E6">
        <w:rPr>
          <w:b/>
          <w:bCs/>
        </w:rPr>
        <w:t>(</w:t>
      </w:r>
      <w:r w:rsidR="00503DAF">
        <w:rPr>
          <w:b/>
          <w:bCs/>
        </w:rPr>
        <w:t>1</w:t>
      </w:r>
      <w:r w:rsidR="005705E0">
        <w:rPr>
          <w:b/>
          <w:bCs/>
        </w:rPr>
        <w:t>,5</w:t>
      </w:r>
      <w:r w:rsidRPr="007248E6">
        <w:rPr>
          <w:b/>
          <w:bCs/>
        </w:rPr>
        <w:t xml:space="preserve"> pt.)</w:t>
      </w:r>
    </w:p>
    <w:p w14:paraId="11C0A479" w14:textId="77777777" w:rsidR="00503DAF" w:rsidRPr="003F55F2" w:rsidRDefault="00503DAF" w:rsidP="00503DAF">
      <w:pPr>
        <w:tabs>
          <w:tab w:val="left" w:pos="1811"/>
        </w:tabs>
        <w:rPr>
          <w:b/>
        </w:rPr>
      </w:pPr>
      <w:r w:rsidRPr="003F55F2">
        <w:rPr>
          <w:b/>
        </w:rPr>
        <w:t>4.- Realiza las siguientes acciones de compartición de carpetas:</w:t>
      </w:r>
    </w:p>
    <w:p w14:paraId="20FDC2B9" w14:textId="26BAEB2E" w:rsidR="007E4C29" w:rsidRDefault="00503DAF" w:rsidP="00503DAF">
      <w:pPr>
        <w:tabs>
          <w:tab w:val="left" w:pos="1811"/>
        </w:tabs>
      </w:pPr>
      <w:r>
        <w:t>- En la MV UBUNTU, c</w:t>
      </w:r>
      <w:r w:rsidR="007E4C29" w:rsidRPr="004429E3">
        <w:t>omparte la carpeta en l</w:t>
      </w:r>
      <w:r w:rsidR="007E4C29">
        <w:t xml:space="preserve">a red con el nombre: </w:t>
      </w:r>
      <w:proofErr w:type="spellStart"/>
      <w:r w:rsidR="007E4C29">
        <w:t>fabricacion</w:t>
      </w:r>
      <w:proofErr w:type="spellEnd"/>
      <w:r w:rsidR="007E4C29">
        <w:t xml:space="preserve">-apellido (sustituye apellido por tu primer apellido, por </w:t>
      </w:r>
      <w:proofErr w:type="gramStart"/>
      <w:r w:rsidR="007E4C29">
        <w:t>ejemplo</w:t>
      </w:r>
      <w:proofErr w:type="gramEnd"/>
      <w:r w:rsidR="007E4C29">
        <w:t xml:space="preserve"> si te llamas: Juan Ruiz el nombre compartido será: fabricación-</w:t>
      </w:r>
      <w:proofErr w:type="spellStart"/>
      <w:r w:rsidR="007E4C29">
        <w:t>ruiz</w:t>
      </w:r>
      <w:proofErr w:type="spellEnd"/>
      <w:r w:rsidR="007E4C29">
        <w:t>)</w:t>
      </w:r>
    </w:p>
    <w:p w14:paraId="4223F6B8" w14:textId="2C603FB5" w:rsidR="007E4C29" w:rsidRDefault="007E4C29" w:rsidP="00503DAF">
      <w:pPr>
        <w:tabs>
          <w:tab w:val="left" w:pos="1811"/>
        </w:tabs>
      </w:pPr>
      <w:r>
        <w:t xml:space="preserve">Establece los permisos compartidos de forma que solamente puedan acceder los usuarios del grupo: fabricación con permisos de lectura, y el usuario: </w:t>
      </w:r>
      <w:r w:rsidR="0035671C">
        <w:t>Rodrigo</w:t>
      </w:r>
      <w:r>
        <w:t xml:space="preserve"> con permisos de escritura. </w:t>
      </w:r>
    </w:p>
    <w:p w14:paraId="01925323" w14:textId="79C3F8C9" w:rsidR="00EB6BEE" w:rsidRDefault="00EB6BEE" w:rsidP="00503DAF">
      <w:pPr>
        <w:tabs>
          <w:tab w:val="left" w:pos="1811"/>
        </w:tabs>
      </w:pPr>
      <w:r w:rsidRPr="00EB6BEE">
        <w:drawing>
          <wp:inline distT="0" distB="0" distL="0" distR="0" wp14:anchorId="6E2C30DA" wp14:editId="79BCDB29">
            <wp:extent cx="5400040" cy="3496945"/>
            <wp:effectExtent l="0" t="0" r="0" b="8255"/>
            <wp:docPr id="178710309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103090" name="Imagen 1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CBD91" w14:textId="218BE9C4" w:rsidR="007E4C29" w:rsidRPr="004310BE" w:rsidRDefault="007E4C29" w:rsidP="007E4C29">
      <w:pPr>
        <w:tabs>
          <w:tab w:val="left" w:pos="1811"/>
        </w:tabs>
        <w:rPr>
          <w:b/>
          <w:bCs/>
        </w:rPr>
      </w:pPr>
      <w:r w:rsidRPr="004310BE">
        <w:rPr>
          <w:b/>
          <w:bCs/>
        </w:rPr>
        <w:t>(</w:t>
      </w:r>
      <w:r w:rsidR="002058C1">
        <w:rPr>
          <w:b/>
          <w:bCs/>
        </w:rPr>
        <w:t>2</w:t>
      </w:r>
      <w:r w:rsidRPr="004310BE">
        <w:rPr>
          <w:b/>
          <w:bCs/>
        </w:rPr>
        <w:t xml:space="preserve"> pt.)</w:t>
      </w:r>
    </w:p>
    <w:p w14:paraId="4521807C" w14:textId="77777777" w:rsidR="007E4C29" w:rsidRDefault="007E4C29" w:rsidP="007E4C29">
      <w:pPr>
        <w:tabs>
          <w:tab w:val="left" w:pos="1811"/>
        </w:tabs>
        <w:rPr>
          <w:bCs/>
        </w:rPr>
      </w:pPr>
      <w:r>
        <w:rPr>
          <w:bCs/>
        </w:rPr>
        <w:t>- En la MV W10, crea una carpeta en la raíz de la unidad llamada: C:\LAPASIEGA</w:t>
      </w:r>
    </w:p>
    <w:p w14:paraId="312C2CD0" w14:textId="42436807" w:rsidR="00EB6BEE" w:rsidRDefault="00EB6BEE" w:rsidP="007E4C29">
      <w:pPr>
        <w:tabs>
          <w:tab w:val="left" w:pos="1811"/>
        </w:tabs>
        <w:rPr>
          <w:bCs/>
        </w:rPr>
      </w:pPr>
      <w:r w:rsidRPr="00EB6BEE">
        <w:rPr>
          <w:bCs/>
        </w:rPr>
        <w:lastRenderedPageBreak/>
        <w:drawing>
          <wp:inline distT="0" distB="0" distL="0" distR="0" wp14:anchorId="2EFAA8FD" wp14:editId="27298824">
            <wp:extent cx="5400040" cy="2040255"/>
            <wp:effectExtent l="0" t="0" r="0" b="0"/>
            <wp:docPr id="103967859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67859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AF57B" w14:textId="5FEDF671" w:rsidR="007E4C29" w:rsidRDefault="007E4C29" w:rsidP="007E4C29">
      <w:pPr>
        <w:tabs>
          <w:tab w:val="left" w:pos="1811"/>
        </w:tabs>
        <w:rPr>
          <w:bCs/>
        </w:rPr>
      </w:pPr>
      <w:r>
        <w:rPr>
          <w:bCs/>
        </w:rPr>
        <w:t>Compártela en la red, con el nombre: pasiega-apellido (sustituye apellido por tu primer apellido) de forma que cualquier usuario de los grupos: fabricación y dirección pueda leer y escribir en la carpeta</w:t>
      </w:r>
      <w:r w:rsidR="005705E0">
        <w:rPr>
          <w:bCs/>
        </w:rPr>
        <w:t xml:space="preserve"> y el resto de </w:t>
      </w:r>
      <w:proofErr w:type="gramStart"/>
      <w:r w:rsidR="005705E0">
        <w:rPr>
          <w:bCs/>
        </w:rPr>
        <w:t>usuarios</w:t>
      </w:r>
      <w:proofErr w:type="gramEnd"/>
      <w:r w:rsidR="005705E0">
        <w:rPr>
          <w:bCs/>
        </w:rPr>
        <w:t xml:space="preserve"> no tendrá ningún permiso de acceso.</w:t>
      </w:r>
    </w:p>
    <w:p w14:paraId="03148492" w14:textId="25F19FFC" w:rsidR="00EB6BEE" w:rsidRDefault="00EB6BEE" w:rsidP="007E4C29">
      <w:pPr>
        <w:tabs>
          <w:tab w:val="left" w:pos="1811"/>
        </w:tabs>
        <w:rPr>
          <w:bCs/>
        </w:rPr>
      </w:pPr>
      <w:r w:rsidRPr="00EB6BEE">
        <w:rPr>
          <w:bCs/>
        </w:rPr>
        <w:drawing>
          <wp:inline distT="0" distB="0" distL="0" distR="0" wp14:anchorId="41934B7B" wp14:editId="255976D2">
            <wp:extent cx="5400040" cy="3074670"/>
            <wp:effectExtent l="0" t="0" r="0" b="0"/>
            <wp:docPr id="116239950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399506" name="Imagen 1" descr="Interfaz de usuario gráfica, Aplicación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A7917" w14:textId="213E09CF" w:rsidR="00EB6BEE" w:rsidRDefault="00EB6BEE" w:rsidP="00EB6BEE">
      <w:pPr>
        <w:tabs>
          <w:tab w:val="left" w:pos="1811"/>
        </w:tabs>
        <w:jc w:val="center"/>
        <w:rPr>
          <w:bCs/>
        </w:rPr>
      </w:pPr>
      <w:r w:rsidRPr="00EB6BEE">
        <w:rPr>
          <w:bCs/>
        </w:rPr>
        <w:lastRenderedPageBreak/>
        <w:drawing>
          <wp:inline distT="0" distB="0" distL="0" distR="0" wp14:anchorId="640B1B6B" wp14:editId="1927D42E">
            <wp:extent cx="3448531" cy="4277322"/>
            <wp:effectExtent l="0" t="0" r="0" b="9525"/>
            <wp:docPr id="1518174885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174885" name="Imagen 1" descr="Interfaz de usuario gráfica, 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A1416" w14:textId="26ADCF8B" w:rsidR="00517856" w:rsidRPr="00517856" w:rsidRDefault="00517856" w:rsidP="007E4C29">
      <w:pPr>
        <w:tabs>
          <w:tab w:val="left" w:pos="1811"/>
        </w:tabs>
        <w:rPr>
          <w:b/>
        </w:rPr>
      </w:pPr>
      <w:r w:rsidRPr="00517856">
        <w:rPr>
          <w:b/>
        </w:rPr>
        <w:t>(1</w:t>
      </w:r>
      <w:r w:rsidR="005705E0">
        <w:rPr>
          <w:b/>
        </w:rPr>
        <w:t>,5</w:t>
      </w:r>
      <w:r w:rsidRPr="00517856">
        <w:rPr>
          <w:b/>
        </w:rPr>
        <w:t xml:space="preserve"> pt.)</w:t>
      </w:r>
    </w:p>
    <w:p w14:paraId="23B840C2" w14:textId="77777777" w:rsidR="007E4C29" w:rsidRPr="00F00889" w:rsidRDefault="007E4C29" w:rsidP="007E4C29">
      <w:pPr>
        <w:pStyle w:val="Prrafodelista"/>
        <w:numPr>
          <w:ilvl w:val="0"/>
          <w:numId w:val="3"/>
        </w:numPr>
        <w:tabs>
          <w:tab w:val="left" w:pos="1811"/>
        </w:tabs>
        <w:ind w:left="142" w:hanging="142"/>
        <w:rPr>
          <w:bCs/>
        </w:rPr>
      </w:pPr>
      <w:r w:rsidRPr="00F00889">
        <w:rPr>
          <w:bCs/>
        </w:rPr>
        <w:t>Comprueba el acceso a la carpeta compartida: pasiega-apellido, desde el equipo Ubuntu:</w:t>
      </w:r>
    </w:p>
    <w:p w14:paraId="6E991A7B" w14:textId="4CB6BBC8" w:rsidR="007E4C29" w:rsidRDefault="007E4C29" w:rsidP="007E4C29">
      <w:pPr>
        <w:tabs>
          <w:tab w:val="left" w:pos="1811"/>
        </w:tabs>
        <w:rPr>
          <w:bCs/>
        </w:rPr>
      </w:pPr>
      <w:r>
        <w:rPr>
          <w:bCs/>
        </w:rPr>
        <w:t xml:space="preserve">Para ello inicia sesión con el usuario: </w:t>
      </w:r>
      <w:r w:rsidR="0035671C">
        <w:rPr>
          <w:bCs/>
        </w:rPr>
        <w:t>Rodrigo</w:t>
      </w:r>
      <w:r>
        <w:rPr>
          <w:bCs/>
        </w:rPr>
        <w:t>, en la MV Ubuntu y crea una carpeta nueva en la carpeta compartida, llamada con tu nombre.</w:t>
      </w:r>
    </w:p>
    <w:p w14:paraId="0299CFE2" w14:textId="7D64D6AD" w:rsidR="007E4C29" w:rsidRDefault="007E4C29" w:rsidP="007E4C29">
      <w:pPr>
        <w:tabs>
          <w:tab w:val="left" w:pos="1811"/>
        </w:tabs>
        <w:rPr>
          <w:bCs/>
        </w:rPr>
      </w:pPr>
      <w:r>
        <w:rPr>
          <w:bCs/>
        </w:rPr>
        <w:t xml:space="preserve">(inserta una captura en la que se muestre la creación de la carpeta en la carpeta compartida: pasiega-apellido desde el equipo Ubuntu con el usuario </w:t>
      </w:r>
      <w:r w:rsidR="0035671C">
        <w:rPr>
          <w:bCs/>
        </w:rPr>
        <w:t>Rodrigo</w:t>
      </w:r>
      <w:r>
        <w:rPr>
          <w:bCs/>
        </w:rPr>
        <w:t>)</w:t>
      </w:r>
    </w:p>
    <w:p w14:paraId="45A5D42F" w14:textId="5968E66E" w:rsidR="00A652BA" w:rsidRDefault="00A652BA" w:rsidP="007E4C29">
      <w:pPr>
        <w:tabs>
          <w:tab w:val="left" w:pos="1811"/>
        </w:tabs>
        <w:rPr>
          <w:bCs/>
        </w:rPr>
      </w:pPr>
      <w:r w:rsidRPr="00A652BA">
        <w:rPr>
          <w:bCs/>
        </w:rPr>
        <w:lastRenderedPageBreak/>
        <w:drawing>
          <wp:inline distT="0" distB="0" distL="0" distR="0" wp14:anchorId="285CFCE7" wp14:editId="5BA44B02">
            <wp:extent cx="5400040" cy="2854960"/>
            <wp:effectExtent l="0" t="0" r="0" b="2540"/>
            <wp:docPr id="152330924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309247" name="Imagen 1" descr="Interfaz de usuario gráfica, Aplicación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42FD8" w14:textId="264975BF" w:rsidR="00517856" w:rsidRPr="00517856" w:rsidRDefault="00517856" w:rsidP="007E4C29">
      <w:pPr>
        <w:tabs>
          <w:tab w:val="left" w:pos="1811"/>
        </w:tabs>
        <w:rPr>
          <w:b/>
        </w:rPr>
      </w:pPr>
      <w:r w:rsidRPr="00517856">
        <w:rPr>
          <w:b/>
        </w:rPr>
        <w:t>(0,5 pt)</w:t>
      </w:r>
    </w:p>
    <w:p w14:paraId="61C8B37E" w14:textId="4EDB8B6F" w:rsidR="007E4C29" w:rsidRDefault="007E4C29" w:rsidP="007E4C29">
      <w:pPr>
        <w:pStyle w:val="Prrafodelista"/>
        <w:numPr>
          <w:ilvl w:val="0"/>
          <w:numId w:val="3"/>
        </w:numPr>
        <w:tabs>
          <w:tab w:val="left" w:pos="1811"/>
        </w:tabs>
        <w:ind w:left="284" w:hanging="284"/>
        <w:rPr>
          <w:bCs/>
        </w:rPr>
      </w:pPr>
      <w:r w:rsidRPr="00F00889">
        <w:rPr>
          <w:bCs/>
        </w:rPr>
        <w:t>Comprueba el acceso</w:t>
      </w:r>
      <w:r>
        <w:rPr>
          <w:bCs/>
        </w:rPr>
        <w:t xml:space="preserve"> del usuario </w:t>
      </w:r>
      <w:r w:rsidR="0035671C">
        <w:rPr>
          <w:bCs/>
        </w:rPr>
        <w:t>Rodrigo</w:t>
      </w:r>
      <w:r w:rsidRPr="00F00889">
        <w:rPr>
          <w:bCs/>
        </w:rPr>
        <w:t xml:space="preserve"> a la carpeta compartida: fabricación-apellido desde el equipo Windows 10, creando una carpeta nueva en la carpeta compartida, llamada carpeta2. </w:t>
      </w:r>
    </w:p>
    <w:p w14:paraId="6B9AD0EC" w14:textId="2E1D89F3" w:rsidR="007E4C29" w:rsidRDefault="007E4C29" w:rsidP="007E4C29">
      <w:pPr>
        <w:pStyle w:val="Prrafodelista"/>
        <w:tabs>
          <w:tab w:val="left" w:pos="1811"/>
        </w:tabs>
        <w:ind w:left="284"/>
        <w:rPr>
          <w:bCs/>
        </w:rPr>
      </w:pPr>
      <w:r>
        <w:rPr>
          <w:bCs/>
        </w:rPr>
        <w:t>(inserta una captura en la que se muestre la creación de la carpeta en la carpeta compartida)</w:t>
      </w:r>
      <w:r w:rsidR="00A652BA">
        <w:rPr>
          <w:bCs/>
        </w:rPr>
        <w:t>.</w:t>
      </w:r>
    </w:p>
    <w:p w14:paraId="05DD7BA7" w14:textId="60D1E735" w:rsidR="00A652BA" w:rsidRPr="00A652BA" w:rsidRDefault="00A652BA" w:rsidP="007E4C29">
      <w:pPr>
        <w:pStyle w:val="Prrafodelista"/>
        <w:tabs>
          <w:tab w:val="left" w:pos="1811"/>
        </w:tabs>
        <w:ind w:left="284"/>
        <w:rPr>
          <w:b/>
          <w:color w:val="4F81BD" w:themeColor="accent1"/>
        </w:rPr>
      </w:pPr>
      <w:r w:rsidRPr="00A652BA">
        <w:rPr>
          <w:b/>
          <w:color w:val="4F81BD" w:themeColor="accent1"/>
        </w:rPr>
        <w:t>Para poder</w:t>
      </w:r>
      <w:r>
        <w:rPr>
          <w:b/>
          <w:color w:val="4F81BD" w:themeColor="accent1"/>
        </w:rPr>
        <w:t xml:space="preserve"> acceder a la carpeta </w:t>
      </w:r>
      <w:proofErr w:type="spellStart"/>
      <w:r>
        <w:rPr>
          <w:b/>
          <w:color w:val="4F81BD" w:themeColor="accent1"/>
        </w:rPr>
        <w:t>fabricacio</w:t>
      </w:r>
      <w:proofErr w:type="spellEnd"/>
      <w:r>
        <w:rPr>
          <w:b/>
          <w:color w:val="4F81BD" w:themeColor="accent1"/>
        </w:rPr>
        <w:t>-diez, registre al usuario rodrigo en samba en Ubuntu con el comando</w:t>
      </w:r>
      <w:r w:rsidR="0086343D">
        <w:rPr>
          <w:b/>
          <w:color w:val="4F81BD" w:themeColor="accent1"/>
        </w:rPr>
        <w:t xml:space="preserve"> “sudo </w:t>
      </w:r>
      <w:proofErr w:type="spellStart"/>
      <w:r w:rsidR="0086343D">
        <w:rPr>
          <w:b/>
          <w:color w:val="4F81BD" w:themeColor="accent1"/>
        </w:rPr>
        <w:t>smbpasswd</w:t>
      </w:r>
      <w:proofErr w:type="spellEnd"/>
      <w:r w:rsidR="0086343D">
        <w:rPr>
          <w:b/>
          <w:color w:val="4F81BD" w:themeColor="accent1"/>
        </w:rPr>
        <w:t xml:space="preserve"> -a rodrigo”</w:t>
      </w:r>
    </w:p>
    <w:p w14:paraId="1780B6A0" w14:textId="45C9AAA1" w:rsidR="00A652BA" w:rsidRDefault="00A652BA" w:rsidP="007E4C29">
      <w:pPr>
        <w:pStyle w:val="Prrafodelista"/>
        <w:tabs>
          <w:tab w:val="left" w:pos="1811"/>
        </w:tabs>
        <w:ind w:left="284"/>
        <w:rPr>
          <w:bCs/>
        </w:rPr>
      </w:pPr>
      <w:r w:rsidRPr="00A652BA">
        <w:rPr>
          <w:bCs/>
        </w:rPr>
        <w:drawing>
          <wp:inline distT="0" distB="0" distL="0" distR="0" wp14:anchorId="64A3B8CE" wp14:editId="07C510AE">
            <wp:extent cx="5400040" cy="2505710"/>
            <wp:effectExtent l="0" t="0" r="0" b="8890"/>
            <wp:docPr id="182816314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16314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56696" w14:textId="77777777" w:rsidR="00517856" w:rsidRPr="00517856" w:rsidRDefault="00517856" w:rsidP="00517856">
      <w:pPr>
        <w:tabs>
          <w:tab w:val="left" w:pos="1811"/>
        </w:tabs>
        <w:rPr>
          <w:b/>
        </w:rPr>
      </w:pPr>
      <w:r w:rsidRPr="00517856">
        <w:rPr>
          <w:b/>
        </w:rPr>
        <w:t>(0,5 pt)</w:t>
      </w:r>
    </w:p>
    <w:p w14:paraId="2D4DF103" w14:textId="09A37245" w:rsidR="007E4C29" w:rsidRPr="00F00889" w:rsidRDefault="007E4C29" w:rsidP="007E4C29">
      <w:pPr>
        <w:pStyle w:val="Prrafodelista"/>
        <w:numPr>
          <w:ilvl w:val="0"/>
          <w:numId w:val="3"/>
        </w:numPr>
        <w:tabs>
          <w:tab w:val="left" w:pos="1811"/>
        </w:tabs>
        <w:ind w:left="284" w:hanging="284"/>
        <w:rPr>
          <w:bCs/>
        </w:rPr>
      </w:pPr>
      <w:r w:rsidRPr="00F00889">
        <w:rPr>
          <w:bCs/>
        </w:rPr>
        <w:t xml:space="preserve">Crea una unidad de red </w:t>
      </w:r>
      <w:r>
        <w:rPr>
          <w:bCs/>
        </w:rPr>
        <w:t xml:space="preserve">para el usuario: </w:t>
      </w:r>
      <w:r w:rsidR="0035671C">
        <w:rPr>
          <w:bCs/>
        </w:rPr>
        <w:t>Rodrigo</w:t>
      </w:r>
      <w:r>
        <w:rPr>
          <w:bCs/>
        </w:rPr>
        <w:t xml:space="preserve"> </w:t>
      </w:r>
      <w:r w:rsidRPr="00F00889">
        <w:rPr>
          <w:bCs/>
        </w:rPr>
        <w:t xml:space="preserve">en Windows </w:t>
      </w:r>
      <w:r>
        <w:rPr>
          <w:bCs/>
        </w:rPr>
        <w:t>10</w:t>
      </w:r>
      <w:r w:rsidRPr="00F00889">
        <w:rPr>
          <w:bCs/>
        </w:rPr>
        <w:t xml:space="preserve"> con la letra </w:t>
      </w:r>
      <w:r>
        <w:rPr>
          <w:bCs/>
        </w:rPr>
        <w:t>X</w:t>
      </w:r>
      <w:r w:rsidRPr="00F00889">
        <w:rPr>
          <w:bCs/>
        </w:rPr>
        <w:t>: conectada a la carpeta compartida</w:t>
      </w:r>
      <w:r>
        <w:rPr>
          <w:bCs/>
        </w:rPr>
        <w:t>: fabricación-apellido.</w:t>
      </w:r>
    </w:p>
    <w:p w14:paraId="2223BC8F" w14:textId="77777777" w:rsidR="007E4C29" w:rsidRDefault="007E4C29" w:rsidP="007E4C29">
      <w:pPr>
        <w:tabs>
          <w:tab w:val="left" w:pos="1811"/>
        </w:tabs>
        <w:rPr>
          <w:bCs/>
        </w:rPr>
      </w:pPr>
      <w:r>
        <w:rPr>
          <w:bCs/>
        </w:rPr>
        <w:t>(inserta una captura en la que se muestre la unidad de red)</w:t>
      </w:r>
    </w:p>
    <w:p w14:paraId="6215CEF8" w14:textId="2806B604" w:rsidR="0086343D" w:rsidRDefault="0086343D" w:rsidP="007E4C29">
      <w:pPr>
        <w:tabs>
          <w:tab w:val="left" w:pos="1811"/>
        </w:tabs>
        <w:rPr>
          <w:bCs/>
        </w:rPr>
      </w:pPr>
      <w:r w:rsidRPr="0086343D">
        <w:rPr>
          <w:bCs/>
        </w:rPr>
        <w:lastRenderedPageBreak/>
        <w:drawing>
          <wp:inline distT="0" distB="0" distL="0" distR="0" wp14:anchorId="24817FC3" wp14:editId="576C3D95">
            <wp:extent cx="5400040" cy="3331210"/>
            <wp:effectExtent l="0" t="0" r="0" b="2540"/>
            <wp:docPr id="505721238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721238" name="Imagen 1" descr="Interfaz de usuario gráfica&#10;&#10;Descripción generada automáticamente con confianza media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583D4" w14:textId="33267C5F" w:rsidR="007E4C29" w:rsidRPr="00517856" w:rsidRDefault="00517856" w:rsidP="007E4C29">
      <w:pPr>
        <w:tabs>
          <w:tab w:val="left" w:pos="1811"/>
        </w:tabs>
        <w:rPr>
          <w:b/>
        </w:rPr>
      </w:pPr>
      <w:r w:rsidRPr="00517856">
        <w:rPr>
          <w:b/>
        </w:rPr>
        <w:t>(0,5 pt)</w:t>
      </w:r>
    </w:p>
    <w:p w14:paraId="1A5A57C2" w14:textId="77777777" w:rsidR="00A713E4" w:rsidRDefault="00517856" w:rsidP="007E4C29">
      <w:r w:rsidRPr="00517856">
        <w:rPr>
          <w:bCs/>
        </w:rPr>
        <w:t xml:space="preserve">- </w:t>
      </w:r>
      <w:r w:rsidR="007E4C29" w:rsidRPr="00517856">
        <w:rPr>
          <w:bCs/>
        </w:rPr>
        <w:t>En el equipo Windows 10</w:t>
      </w:r>
      <w:r w:rsidRPr="00517856">
        <w:rPr>
          <w:bCs/>
        </w:rPr>
        <w:t>, i</w:t>
      </w:r>
      <w:r w:rsidR="007E4C29" w:rsidRPr="00517856">
        <w:rPr>
          <w:bCs/>
        </w:rPr>
        <w:t xml:space="preserve">nicia </w:t>
      </w:r>
      <w:r w:rsidR="007E4C29">
        <w:rPr>
          <w:bCs/>
        </w:rPr>
        <w:t xml:space="preserve">sesión con el usuario: </w:t>
      </w:r>
      <w:proofErr w:type="spellStart"/>
      <w:r w:rsidR="007E4C29">
        <w:rPr>
          <w:bCs/>
        </w:rPr>
        <w:t>napellido</w:t>
      </w:r>
      <w:proofErr w:type="spellEnd"/>
      <w:r w:rsidR="007E4C29">
        <w:rPr>
          <w:bCs/>
        </w:rPr>
        <w:t xml:space="preserve"> (tu usuario) y crea una carpeta en el escritorio llamada: DIRECCION-NAPELLIDO </w:t>
      </w:r>
      <w:r w:rsidR="007E4C29" w:rsidRPr="00EA60DF">
        <w:t>(s</w:t>
      </w:r>
      <w:r w:rsidR="007E4C29">
        <w:t xml:space="preserve">ustituye N por la inicial de tu primer nombre y APELLIDO por tu primer apellido. Por ejemplo, si te llamas: Pedro Ruiz el nombre de la carpeta compartida en el equipo Windows 10 será: </w:t>
      </w:r>
      <w:r w:rsidR="007E4C29">
        <w:rPr>
          <w:bCs/>
        </w:rPr>
        <w:t>DIRECCION_PRUIZ</w:t>
      </w:r>
      <w:r w:rsidR="007E4C29">
        <w:t>)</w:t>
      </w:r>
    </w:p>
    <w:p w14:paraId="4ABE335B" w14:textId="787E24E5" w:rsidR="007E4C29" w:rsidRDefault="007E4C29" w:rsidP="007E4C29">
      <w:r>
        <w:t xml:space="preserve">Crea dentro de la carpeta un archivo de texto llamado: texto_napellido.txt </w:t>
      </w:r>
      <w:r w:rsidRPr="00EA60DF">
        <w:t>(s</w:t>
      </w:r>
      <w:r>
        <w:t>ustituye N por la inicial de tu primer nombre y APELLIDO por tu primer apellido. Por ejemplo, si te llamas: Pedro Ruiz el nombre del archivo será: texto_pruiz.txt)</w:t>
      </w:r>
    </w:p>
    <w:p w14:paraId="4186846D" w14:textId="1E5ACC69" w:rsidR="0086343D" w:rsidRDefault="0086343D" w:rsidP="007E4C29">
      <w:r w:rsidRPr="0086343D">
        <w:lastRenderedPageBreak/>
        <w:drawing>
          <wp:inline distT="0" distB="0" distL="0" distR="0" wp14:anchorId="1C609164" wp14:editId="4D140BEB">
            <wp:extent cx="5400040" cy="5450840"/>
            <wp:effectExtent l="0" t="0" r="0" b="0"/>
            <wp:docPr id="8044327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43273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5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7840D" w14:textId="5D2E0EC2" w:rsidR="0028192B" w:rsidRDefault="0028192B" w:rsidP="007E4C29">
      <w:r w:rsidRPr="0028192B">
        <w:drawing>
          <wp:inline distT="0" distB="0" distL="0" distR="0" wp14:anchorId="4AF905E9" wp14:editId="4E562B8A">
            <wp:extent cx="5400040" cy="1330325"/>
            <wp:effectExtent l="0" t="0" r="0" b="3175"/>
            <wp:docPr id="119196395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96395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50B03" w14:textId="77777777" w:rsidR="007E4C29" w:rsidRDefault="007E4C29" w:rsidP="007E4C29">
      <w:pPr>
        <w:pStyle w:val="Prrafodelista"/>
        <w:numPr>
          <w:ilvl w:val="0"/>
          <w:numId w:val="3"/>
        </w:numPr>
        <w:ind w:left="142" w:hanging="142"/>
      </w:pPr>
      <w:r>
        <w:t>Comparte la carpeta en la red, dando los siguientes permisos de acceso:</w:t>
      </w:r>
    </w:p>
    <w:p w14:paraId="0B4473F2" w14:textId="77777777" w:rsidR="007E4C29" w:rsidRDefault="007E4C29" w:rsidP="007E4C29">
      <w:pPr>
        <w:pStyle w:val="Prrafodelista"/>
        <w:numPr>
          <w:ilvl w:val="1"/>
          <w:numId w:val="3"/>
        </w:numPr>
      </w:pPr>
      <w:r>
        <w:t>Permiso de lectura y escritura a los usuarios del grupo: dirección.</w:t>
      </w:r>
    </w:p>
    <w:p w14:paraId="4C6768D4" w14:textId="0FB7B2EF" w:rsidR="0086343D" w:rsidRDefault="0086343D" w:rsidP="0086343D">
      <w:pPr>
        <w:pStyle w:val="Prrafodelista"/>
        <w:ind w:left="1440"/>
        <w:jc w:val="center"/>
      </w:pPr>
      <w:r w:rsidRPr="0086343D">
        <w:lastRenderedPageBreak/>
        <w:drawing>
          <wp:inline distT="0" distB="0" distL="0" distR="0" wp14:anchorId="155826E3" wp14:editId="0A12B395">
            <wp:extent cx="2771775" cy="3445575"/>
            <wp:effectExtent l="0" t="0" r="0" b="2540"/>
            <wp:docPr id="52593282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93282" name="Imagen 1" descr="Interfaz de usuario gráfica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76636" cy="345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0B625" w14:textId="77777777" w:rsidR="007E4C29" w:rsidRDefault="007E4C29" w:rsidP="007E4C29">
      <w:pPr>
        <w:pStyle w:val="Prrafodelista"/>
        <w:numPr>
          <w:ilvl w:val="1"/>
          <w:numId w:val="3"/>
        </w:numPr>
      </w:pPr>
      <w:r>
        <w:t>permisos de acceso de solo lectura a cualquier usuario.</w:t>
      </w:r>
    </w:p>
    <w:p w14:paraId="258AA6AB" w14:textId="7033BD64" w:rsidR="0086343D" w:rsidRDefault="0086343D" w:rsidP="0086343D">
      <w:pPr>
        <w:pStyle w:val="Prrafodelista"/>
        <w:ind w:left="1440"/>
        <w:jc w:val="center"/>
      </w:pPr>
      <w:r w:rsidRPr="0086343D">
        <w:drawing>
          <wp:inline distT="0" distB="0" distL="0" distR="0" wp14:anchorId="0BF59413" wp14:editId="0AD9E416">
            <wp:extent cx="2562225" cy="3190291"/>
            <wp:effectExtent l="0" t="0" r="0" b="0"/>
            <wp:docPr id="189942682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426821" name="Imagen 1" descr="Interfaz de usuario gráfica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63965" cy="319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851F1" w14:textId="58F1692C" w:rsidR="00A713E4" w:rsidRPr="00A713E4" w:rsidRDefault="00A713E4" w:rsidP="00A713E4">
      <w:pPr>
        <w:rPr>
          <w:b/>
          <w:bCs/>
        </w:rPr>
      </w:pPr>
      <w:r w:rsidRPr="00A713E4">
        <w:rPr>
          <w:b/>
          <w:bCs/>
        </w:rPr>
        <w:t>(0,5 pt)</w:t>
      </w:r>
    </w:p>
    <w:p w14:paraId="6DF8A239" w14:textId="61FBEB1F" w:rsidR="007E4C29" w:rsidRDefault="007E4C29" w:rsidP="00A713E4">
      <w:pPr>
        <w:pStyle w:val="Prrafodelista"/>
        <w:numPr>
          <w:ilvl w:val="0"/>
          <w:numId w:val="3"/>
        </w:numPr>
        <w:rPr>
          <w:bCs/>
        </w:rPr>
      </w:pPr>
      <w:r w:rsidRPr="00A713E4">
        <w:rPr>
          <w:bCs/>
        </w:rPr>
        <w:t xml:space="preserve">Comprueba el acceso a la carpeta compartida desde el equipo Ubuntu, para ello inicia sesión con el usuario: </w:t>
      </w:r>
      <w:proofErr w:type="spellStart"/>
      <w:r w:rsidRPr="00A713E4">
        <w:rPr>
          <w:bCs/>
        </w:rPr>
        <w:t>ruth</w:t>
      </w:r>
      <w:proofErr w:type="spellEnd"/>
      <w:r w:rsidRPr="00A713E4">
        <w:rPr>
          <w:bCs/>
        </w:rPr>
        <w:t xml:space="preserve"> e intenta modificar el fichero para comprobar los permisos.</w:t>
      </w:r>
    </w:p>
    <w:p w14:paraId="23FF1992" w14:textId="5427E58D" w:rsidR="0028192B" w:rsidRPr="00A713E4" w:rsidRDefault="0028192B" w:rsidP="0028192B">
      <w:pPr>
        <w:pStyle w:val="Prrafodelista"/>
        <w:rPr>
          <w:bCs/>
        </w:rPr>
      </w:pPr>
      <w:r w:rsidRPr="0028192B">
        <w:rPr>
          <w:bCs/>
        </w:rPr>
        <w:lastRenderedPageBreak/>
        <w:drawing>
          <wp:inline distT="0" distB="0" distL="0" distR="0" wp14:anchorId="199E4085" wp14:editId="49B66380">
            <wp:extent cx="5400040" cy="3266440"/>
            <wp:effectExtent l="0" t="0" r="0" b="0"/>
            <wp:docPr id="146525959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259591" name="Imagen 1" descr="Interfaz de usuario gráfica, Texto, Aplicación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45D6A" w14:textId="4A773412" w:rsidR="007E4C29" w:rsidRPr="00716299" w:rsidRDefault="007E4C29" w:rsidP="007E4C29">
      <w:pPr>
        <w:tabs>
          <w:tab w:val="left" w:pos="1811"/>
        </w:tabs>
        <w:rPr>
          <w:b/>
          <w:bCs/>
        </w:rPr>
      </w:pPr>
      <w:r w:rsidRPr="006452F1">
        <w:rPr>
          <w:b/>
          <w:bCs/>
        </w:rPr>
        <w:t>(</w:t>
      </w:r>
      <w:r w:rsidR="00A713E4">
        <w:rPr>
          <w:b/>
          <w:bCs/>
        </w:rPr>
        <w:t>0,5 pt.)</w:t>
      </w:r>
    </w:p>
    <w:p w14:paraId="4597EB7C" w14:textId="77777777" w:rsidR="007E4C29" w:rsidRPr="002F5C04" w:rsidRDefault="007E4C29" w:rsidP="002F5C04">
      <w:pPr>
        <w:tabs>
          <w:tab w:val="left" w:pos="1811"/>
        </w:tabs>
      </w:pPr>
    </w:p>
    <w:sectPr w:rsidR="007E4C29" w:rsidRPr="002F5C04" w:rsidSect="00E5458B">
      <w:headerReference w:type="default" r:id="rId43"/>
      <w:footerReference w:type="default" r:id="rId4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18037F" w14:textId="77777777" w:rsidR="00060A5A" w:rsidRDefault="00060A5A" w:rsidP="002F5C04">
      <w:pPr>
        <w:spacing w:after="0" w:line="240" w:lineRule="auto"/>
      </w:pPr>
      <w:r>
        <w:separator/>
      </w:r>
    </w:p>
  </w:endnote>
  <w:endnote w:type="continuationSeparator" w:id="0">
    <w:p w14:paraId="77A52DDE" w14:textId="77777777" w:rsidR="00060A5A" w:rsidRDefault="00060A5A" w:rsidP="002F5C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B60D9C" w14:textId="77777777" w:rsidR="00356104" w:rsidRDefault="00356104" w:rsidP="00356104">
    <w:pPr>
      <w:pStyle w:val="Encabezado"/>
      <w:jc w:val="center"/>
      <w:rPr>
        <w:i/>
      </w:rPr>
    </w:pPr>
    <w:r w:rsidRPr="002F5C04">
      <w:rPr>
        <w:i/>
      </w:rPr>
      <w:t xml:space="preserve">MÓDULO: </w:t>
    </w:r>
    <w:r>
      <w:rPr>
        <w:i/>
      </w:rPr>
      <w:t>SISTEMAS INFORMÁTICOS (S</w:t>
    </w:r>
    <w:r w:rsidRPr="002F5C04">
      <w:rPr>
        <w:i/>
      </w:rPr>
      <w:t>.I.)</w:t>
    </w:r>
  </w:p>
  <w:p w14:paraId="21350220" w14:textId="77777777" w:rsidR="00461D91" w:rsidRPr="00356104" w:rsidRDefault="00356104" w:rsidP="00356104">
    <w:pPr>
      <w:pStyle w:val="Encabezado"/>
      <w:jc w:val="center"/>
    </w:pPr>
    <w:r>
      <w:rPr>
        <w:i/>
      </w:rPr>
      <w:t>Profesor: Roberto Macho González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31E263" w14:textId="77777777" w:rsidR="00060A5A" w:rsidRDefault="00060A5A" w:rsidP="002F5C04">
      <w:pPr>
        <w:spacing w:after="0" w:line="240" w:lineRule="auto"/>
      </w:pPr>
      <w:r>
        <w:separator/>
      </w:r>
    </w:p>
  </w:footnote>
  <w:footnote w:type="continuationSeparator" w:id="0">
    <w:p w14:paraId="0CB75B55" w14:textId="77777777" w:rsidR="00060A5A" w:rsidRDefault="00060A5A" w:rsidP="002F5C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1EE652" w14:textId="77777777" w:rsidR="002F5C04" w:rsidRDefault="00356104" w:rsidP="002F5C04">
    <w:pPr>
      <w:pStyle w:val="Encabezado"/>
      <w:jc w:val="center"/>
      <w:rPr>
        <w:i/>
      </w:rPr>
    </w:pPr>
    <w:r w:rsidRPr="001C6BC0">
      <w:rPr>
        <w:bCs/>
        <w:noProof/>
        <w:sz w:val="20"/>
      </w:rPr>
      <w:drawing>
        <wp:anchor distT="0" distB="0" distL="114300" distR="114300" simplePos="0" relativeHeight="251659776" behindDoc="1" locked="0" layoutInCell="1" allowOverlap="1" wp14:anchorId="368E6CB3" wp14:editId="10ECDE9B">
          <wp:simplePos x="0" y="0"/>
          <wp:positionH relativeFrom="column">
            <wp:posOffset>4552950</wp:posOffset>
          </wp:positionH>
          <wp:positionV relativeFrom="paragraph">
            <wp:posOffset>-449580</wp:posOffset>
          </wp:positionV>
          <wp:extent cx="1143000" cy="800100"/>
          <wp:effectExtent l="0" t="0" r="0" b="0"/>
          <wp:wrapThrough wrapText="bothSides">
            <wp:wrapPolygon edited="0">
              <wp:start x="0" y="0"/>
              <wp:lineTo x="0" y="21086"/>
              <wp:lineTo x="21240" y="21086"/>
              <wp:lineTo x="21240" y="0"/>
              <wp:lineTo x="0" y="0"/>
            </wp:wrapPolygon>
          </wp:wrapThrough>
          <wp:docPr id="5" name="Imagen 5" descr="agl_nuev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4" descr="agl_nuev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43000" cy="800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1C6BC0">
      <w:rPr>
        <w:bCs/>
        <w:noProof/>
        <w:sz w:val="20"/>
      </w:rPr>
      <w:drawing>
        <wp:anchor distT="0" distB="0" distL="114300" distR="114300" simplePos="0" relativeHeight="251656704" behindDoc="1" locked="0" layoutInCell="1" allowOverlap="1" wp14:anchorId="6A249009" wp14:editId="17B69E29">
          <wp:simplePos x="0" y="0"/>
          <wp:positionH relativeFrom="column">
            <wp:posOffset>-577850</wp:posOffset>
          </wp:positionH>
          <wp:positionV relativeFrom="paragraph">
            <wp:posOffset>-337185</wp:posOffset>
          </wp:positionV>
          <wp:extent cx="2209800" cy="685800"/>
          <wp:effectExtent l="0" t="0" r="0" b="0"/>
          <wp:wrapThrough wrapText="bothSides">
            <wp:wrapPolygon edited="0">
              <wp:start x="0" y="0"/>
              <wp:lineTo x="0" y="21000"/>
              <wp:lineTo x="21414" y="21000"/>
              <wp:lineTo x="21414" y="0"/>
              <wp:lineTo x="0" y="0"/>
            </wp:wrapPolygon>
          </wp:wrapThrough>
          <wp:docPr id="6" name="Imagen 6" descr="C:\Users\herranisa\AppData\Local\Temp\Temp1_RV__Logotipo_Consejería (1).zip\Escudos Consejería (pequeños).bm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 descr="C:\Users\herranisa\AppData\Local\Temp\Temp1_RV__Logotipo_Consejería (1).zip\Escudos Consejería (pequeños).bmp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09800" cy="685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5C769082" w14:textId="77777777" w:rsidR="002F5C04" w:rsidRPr="002F5C04" w:rsidRDefault="002F5C04" w:rsidP="002F5C04">
    <w:pPr>
      <w:pStyle w:val="Encabezado"/>
      <w:jc w:val="center"/>
      <w:rPr>
        <w:i/>
      </w:rPr>
    </w:pPr>
    <w:r>
      <w:rPr>
        <w:i/>
      </w:rPr>
      <w:t xml:space="preserve">C.F.G.S. Desarrollo de </w:t>
    </w:r>
    <w:r w:rsidR="00116307">
      <w:rPr>
        <w:i/>
      </w:rPr>
      <w:t>Aplicaciones Multiplat</w:t>
    </w:r>
    <w:r w:rsidR="00461D91">
      <w:rPr>
        <w:i/>
      </w:rPr>
      <w:t>a</w:t>
    </w:r>
    <w:r w:rsidR="00116307">
      <w:rPr>
        <w:i/>
      </w:rPr>
      <w:t>forma (D.A.M.)</w:t>
    </w:r>
    <w:r w:rsidR="00356104" w:rsidRPr="00356104">
      <w:rPr>
        <w:bCs/>
        <w:noProof/>
        <w:sz w:val="20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DF6280"/>
    <w:multiLevelType w:val="hybridMultilevel"/>
    <w:tmpl w:val="D9401CEC"/>
    <w:lvl w:ilvl="0" w:tplc="0B2CF56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28759D"/>
    <w:multiLevelType w:val="hybridMultilevel"/>
    <w:tmpl w:val="A080F942"/>
    <w:lvl w:ilvl="0" w:tplc="AD60B1F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461AB0"/>
    <w:multiLevelType w:val="hybridMultilevel"/>
    <w:tmpl w:val="0A5838E2"/>
    <w:lvl w:ilvl="0" w:tplc="B448DE5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64690192">
    <w:abstractNumId w:val="1"/>
  </w:num>
  <w:num w:numId="2" w16cid:durableId="1372417618">
    <w:abstractNumId w:val="0"/>
  </w:num>
  <w:num w:numId="3" w16cid:durableId="4306615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C29"/>
    <w:rsid w:val="00060A5A"/>
    <w:rsid w:val="000956EC"/>
    <w:rsid w:val="000D1EBF"/>
    <w:rsid w:val="00116307"/>
    <w:rsid w:val="0016061D"/>
    <w:rsid w:val="001B7814"/>
    <w:rsid w:val="001D3843"/>
    <w:rsid w:val="002058C1"/>
    <w:rsid w:val="0028192B"/>
    <w:rsid w:val="00293314"/>
    <w:rsid w:val="002B304F"/>
    <w:rsid w:val="002F5C04"/>
    <w:rsid w:val="00356104"/>
    <w:rsid w:val="0035671C"/>
    <w:rsid w:val="0036209D"/>
    <w:rsid w:val="003F7D48"/>
    <w:rsid w:val="00452C66"/>
    <w:rsid w:val="00461D91"/>
    <w:rsid w:val="004877D4"/>
    <w:rsid w:val="004C735B"/>
    <w:rsid w:val="00503DAF"/>
    <w:rsid w:val="00517856"/>
    <w:rsid w:val="005705E0"/>
    <w:rsid w:val="00621FA9"/>
    <w:rsid w:val="006A0E7A"/>
    <w:rsid w:val="0078716D"/>
    <w:rsid w:val="007C52EC"/>
    <w:rsid w:val="007E4C29"/>
    <w:rsid w:val="008605E0"/>
    <w:rsid w:val="0086343D"/>
    <w:rsid w:val="00875A46"/>
    <w:rsid w:val="008C1919"/>
    <w:rsid w:val="00932B59"/>
    <w:rsid w:val="0096754B"/>
    <w:rsid w:val="00A63E3E"/>
    <w:rsid w:val="00A652BA"/>
    <w:rsid w:val="00A713E4"/>
    <w:rsid w:val="00AC191E"/>
    <w:rsid w:val="00B701F6"/>
    <w:rsid w:val="00BD6E6B"/>
    <w:rsid w:val="00C556A0"/>
    <w:rsid w:val="00C80769"/>
    <w:rsid w:val="00CE12D4"/>
    <w:rsid w:val="00D01BEE"/>
    <w:rsid w:val="00D124D7"/>
    <w:rsid w:val="00D37E2D"/>
    <w:rsid w:val="00DA60B9"/>
    <w:rsid w:val="00E5458B"/>
    <w:rsid w:val="00EB5D61"/>
    <w:rsid w:val="00EB6BEE"/>
    <w:rsid w:val="00EE69FE"/>
    <w:rsid w:val="00F7407D"/>
    <w:rsid w:val="00F8490F"/>
    <w:rsid w:val="00FE5C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1C7C64"/>
  <w15:docId w15:val="{AA63E193-D191-44EF-8E5F-D5597F1B5D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458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F5C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F5C04"/>
  </w:style>
  <w:style w:type="paragraph" w:styleId="Piedepgina">
    <w:name w:val="footer"/>
    <w:basedOn w:val="Normal"/>
    <w:link w:val="PiedepginaCar"/>
    <w:uiPriority w:val="99"/>
    <w:unhideWhenUsed/>
    <w:rsid w:val="002F5C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F5C04"/>
  </w:style>
  <w:style w:type="paragraph" w:styleId="Textodeglobo">
    <w:name w:val="Balloon Text"/>
    <w:basedOn w:val="Normal"/>
    <w:link w:val="TextodegloboCar"/>
    <w:uiPriority w:val="99"/>
    <w:semiHidden/>
    <w:unhideWhenUsed/>
    <w:rsid w:val="002F5C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F5C04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2F5C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7E4C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100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eader" Target="header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6.png"/><Relationship Id="rId1" Type="http://schemas.openxmlformats.org/officeDocument/2006/relationships/image" Target="media/image35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oberto\OneDrive%20-%20Educantabria\TRABAJO\CURSO_22-23\DAM1T-SI\DAM1_SI_UT_PLANTILLA_EXAMEN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B11AE9A2AD82F4D8F417F562857892B" ma:contentTypeVersion="1" ma:contentTypeDescription="Crear nuevo documento." ma:contentTypeScope="" ma:versionID="116842bd9072cea378b8afd2a6afb891">
  <xsd:schema xmlns:xsd="http://www.w3.org/2001/XMLSchema" xmlns:xs="http://www.w3.org/2001/XMLSchema" xmlns:p="http://schemas.microsoft.com/office/2006/metadata/properties" xmlns:ns2="455bc0bb-c347-489f-ae6b-746f329356e6" targetNamespace="http://schemas.microsoft.com/office/2006/metadata/properties" ma:root="true" ma:fieldsID="9dbb9c0f1d7899ad0bc47e3f74072f0f" ns2:_="">
    <xsd:import namespace="455bc0bb-c347-489f-ae6b-746f329356e6"/>
    <xsd:element name="properties">
      <xsd:complexType>
        <xsd:sequence>
          <xsd:element name="documentManagement">
            <xsd:complexType>
              <xsd:all>
                <xsd:element ref="ns2:Reference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55bc0bb-c347-489f-ae6b-746f329356e6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D844A13-AB8D-4276-86D8-41349D5BB2B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4E1D0F3-D883-49D1-9B4A-A487148AEB9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55bc0bb-c347-489f-ae6b-746f329356e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DAM1_SI_UT_PLANTILLA_EXAMEN.dotx</Template>
  <TotalTime>147</TotalTime>
  <Pages>18</Pages>
  <Words>1192</Words>
  <Characters>6562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7739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roberto</dc:creator>
  <cp:lastModifiedBy>Albano Díez</cp:lastModifiedBy>
  <cp:revision>28</cp:revision>
  <dcterms:created xsi:type="dcterms:W3CDTF">2023-05-25T21:13:00Z</dcterms:created>
  <dcterms:modified xsi:type="dcterms:W3CDTF">2023-05-26T15:41:00Z</dcterms:modified>
</cp:coreProperties>
</file>